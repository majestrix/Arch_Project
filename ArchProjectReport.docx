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BFB1B3" w14:textId="5E889DD5" w:rsidR="00D5413C" w:rsidRPr="000B18BE" w:rsidRDefault="000B18BE">
      <w:pPr>
        <w:pStyle w:val="Photo"/>
        <w:rPr>
          <w:color w:val="000000" w:themeColor="text1"/>
        </w:rPr>
      </w:pPr>
      <w:bookmarkStart w:id="0" w:name="_Toc321147011"/>
      <w:bookmarkStart w:id="1" w:name="_Toc318189312"/>
      <w:bookmarkStart w:id="2" w:name="_Toc318188327"/>
      <w:bookmarkStart w:id="3" w:name="_Toc318188227"/>
      <w:bookmarkStart w:id="4" w:name="_Toc321147149"/>
      <w:r w:rsidRPr="000B18BE">
        <w:rPr>
          <w:noProof/>
          <w:color w:val="000000" w:themeColor="text1"/>
        </w:rPr>
        <w:drawing>
          <wp:inline distT="0" distB="0" distL="0" distR="0" wp14:anchorId="3A1BF016" wp14:editId="17FC7535">
            <wp:extent cx="5486400" cy="1864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837473B0-CC2E-450A-ABE3-18F120FF3D39}">
                          <a1611:picAttrSrcUrl xmlns:a1611="http://schemas.microsoft.com/office/drawing/2016/11/main" r:id="rId9"/>
                        </a:ext>
                      </a:extLst>
                    </a:blip>
                    <a:stretch>
                      <a:fillRect/>
                    </a:stretch>
                  </pic:blipFill>
                  <pic:spPr>
                    <a:xfrm>
                      <a:off x="0" y="0"/>
                      <a:ext cx="5486400" cy="1864360"/>
                    </a:xfrm>
                    <a:prstGeom prst="rect">
                      <a:avLst/>
                    </a:prstGeom>
                  </pic:spPr>
                </pic:pic>
              </a:graphicData>
            </a:graphic>
          </wp:inline>
        </w:drawing>
      </w:r>
    </w:p>
    <w:p w14:paraId="1D5BAB3B" w14:textId="60C4BE4A" w:rsidR="000B18BE" w:rsidRPr="000B18BE" w:rsidRDefault="000B18BE" w:rsidP="000B18BE">
      <w:pPr>
        <w:pStyle w:val="Title"/>
        <w:rPr>
          <w:color w:val="000000" w:themeColor="text1"/>
          <w:sz w:val="48"/>
          <w:szCs w:val="48"/>
        </w:rPr>
      </w:pPr>
      <w:r w:rsidRPr="000B18BE">
        <w:rPr>
          <w:color w:val="000000" w:themeColor="text1"/>
          <w:sz w:val="48"/>
          <w:szCs w:val="48"/>
        </w:rPr>
        <w:t>Faculty of Engineering and Technology</w:t>
      </w:r>
    </w:p>
    <w:p w14:paraId="07660104" w14:textId="58C98802" w:rsidR="000B18BE" w:rsidRPr="000B18BE" w:rsidRDefault="000B18BE" w:rsidP="00167DE4">
      <w:pPr>
        <w:pStyle w:val="Title"/>
        <w:rPr>
          <w:color w:val="000000" w:themeColor="text1"/>
          <w:sz w:val="40"/>
          <w:szCs w:val="40"/>
        </w:rPr>
      </w:pPr>
      <w:r w:rsidRPr="000B18BE">
        <w:rPr>
          <w:color w:val="000000" w:themeColor="text1"/>
          <w:sz w:val="40"/>
          <w:szCs w:val="40"/>
        </w:rPr>
        <w:t>Electrical and Computer Engineering Department</w:t>
      </w:r>
    </w:p>
    <w:p w14:paraId="0331EB64" w14:textId="1FF612EF" w:rsidR="00845898" w:rsidRPr="0074074A" w:rsidRDefault="00954D87" w:rsidP="00845898">
      <w:pPr>
        <w:pStyle w:val="Subtitle"/>
      </w:pPr>
      <w:r>
        <w:t>Computer architecture</w:t>
      </w:r>
    </w:p>
    <w:p w14:paraId="0A295011" w14:textId="130BCDA0" w:rsidR="000B18BE" w:rsidRPr="000B18BE" w:rsidRDefault="000B18BE" w:rsidP="00D5413C">
      <w:pPr>
        <w:pStyle w:val="Subtitle"/>
        <w:rPr>
          <w:color w:val="000000" w:themeColor="text1"/>
        </w:rPr>
      </w:pPr>
    </w:p>
    <w:p w14:paraId="328887B0" w14:textId="59A025E9" w:rsidR="000B18BE" w:rsidRPr="0074074A" w:rsidRDefault="00845898" w:rsidP="0074074A">
      <w:pPr>
        <w:pStyle w:val="Subtitle"/>
      </w:pPr>
      <w:r>
        <w:t>project #</w:t>
      </w:r>
      <w:r w:rsidR="00954D87">
        <w:t>2</w:t>
      </w:r>
    </w:p>
    <w:p w14:paraId="7C58BC7D" w14:textId="1B88891B" w:rsidR="000B18BE" w:rsidRPr="0074074A" w:rsidRDefault="000B18BE" w:rsidP="0074074A">
      <w:pPr>
        <w:pStyle w:val="Subtitle"/>
      </w:pPr>
    </w:p>
    <w:p w14:paraId="03EA47AD" w14:textId="4DCC71EB" w:rsidR="000B18BE" w:rsidRDefault="000B18BE" w:rsidP="000B18BE">
      <w:pPr>
        <w:pStyle w:val="Subtitle"/>
        <w:rPr>
          <w:color w:val="000000" w:themeColor="text1"/>
        </w:rPr>
      </w:pPr>
    </w:p>
    <w:p w14:paraId="70E48D0F" w14:textId="67FEB2B6" w:rsidR="007F1646" w:rsidRDefault="000B18BE" w:rsidP="007F1646">
      <w:pPr>
        <w:spacing w:after="0"/>
        <w:jc w:val="center"/>
      </w:pPr>
      <w:r w:rsidRPr="00167DE4">
        <w:rPr>
          <w:b/>
          <w:bCs/>
        </w:rPr>
        <w:t>Instructor Name:</w:t>
      </w:r>
      <w:r w:rsidRPr="00167DE4">
        <w:t xml:space="preserve"> </w:t>
      </w:r>
      <w:r w:rsidR="00954D87">
        <w:t>Ahmad Afaneh</w:t>
      </w:r>
    </w:p>
    <w:p w14:paraId="45F72257" w14:textId="6039C14E" w:rsidR="00167DE4" w:rsidRPr="00167DE4" w:rsidRDefault="00167DE4" w:rsidP="00167DE4">
      <w:pPr>
        <w:pStyle w:val="ContactInfo"/>
        <w:rPr>
          <w:szCs w:val="24"/>
        </w:rPr>
      </w:pPr>
      <w:r w:rsidRPr="00167DE4">
        <w:rPr>
          <w:b/>
          <w:bCs/>
          <w:szCs w:val="24"/>
        </w:rPr>
        <w:t>Student Name:</w:t>
      </w:r>
      <w:r w:rsidRPr="00167DE4">
        <w:rPr>
          <w:szCs w:val="24"/>
        </w:rPr>
        <w:t xml:space="preserve"> Amjad Shomali</w:t>
      </w:r>
    </w:p>
    <w:p w14:paraId="22B9B21E" w14:textId="0A7D11F5" w:rsidR="00167DE4" w:rsidRDefault="00167DE4" w:rsidP="00167DE4">
      <w:pPr>
        <w:pStyle w:val="ContactInfo"/>
        <w:rPr>
          <w:szCs w:val="24"/>
        </w:rPr>
      </w:pPr>
      <w:r w:rsidRPr="00167DE4">
        <w:rPr>
          <w:b/>
          <w:bCs/>
          <w:szCs w:val="24"/>
        </w:rPr>
        <w:t>Student ID:</w:t>
      </w:r>
      <w:r w:rsidRPr="00167DE4">
        <w:rPr>
          <w:szCs w:val="24"/>
        </w:rPr>
        <w:t xml:space="preserve"> 1161957</w:t>
      </w:r>
    </w:p>
    <w:p w14:paraId="7B269035" w14:textId="77777777" w:rsidR="007F1646" w:rsidRDefault="007F1646" w:rsidP="00167DE4">
      <w:pPr>
        <w:pStyle w:val="ContactInfo"/>
        <w:rPr>
          <w:szCs w:val="24"/>
        </w:rPr>
      </w:pPr>
    </w:p>
    <w:p w14:paraId="477858DB" w14:textId="77777777" w:rsidR="00957C76" w:rsidRDefault="00957C76" w:rsidP="00957C76">
      <w:pPr>
        <w:pStyle w:val="ContactInfo"/>
        <w:jc w:val="left"/>
        <w:rPr>
          <w:b/>
          <w:bCs/>
          <w:szCs w:val="24"/>
        </w:rPr>
      </w:pPr>
    </w:p>
    <w:p w14:paraId="497A5313" w14:textId="77777777" w:rsidR="00845898" w:rsidRPr="00845898" w:rsidRDefault="00845898" w:rsidP="00845898"/>
    <w:p w14:paraId="31CEDD5E" w14:textId="77777777" w:rsidR="00845898" w:rsidRPr="00845898" w:rsidRDefault="00845898" w:rsidP="00845898"/>
    <w:p w14:paraId="2B5A8FF6" w14:textId="77777777" w:rsidR="00845898" w:rsidRPr="00845898" w:rsidRDefault="00845898" w:rsidP="00845898">
      <w:pPr>
        <w:jc w:val="right"/>
      </w:pPr>
    </w:p>
    <w:p w14:paraId="0978FDBD" w14:textId="66E2C31A" w:rsidR="00362F20" w:rsidRDefault="00954D87" w:rsidP="00954D87">
      <w:pPr>
        <w:pStyle w:val="Heading1"/>
      </w:pPr>
      <w:r>
        <w:lastRenderedPageBreak/>
        <w:t>Abstract</w:t>
      </w:r>
      <w:r w:rsidR="00845898">
        <w:t>:</w:t>
      </w:r>
    </w:p>
    <w:p w14:paraId="24639B88" w14:textId="37006F5A" w:rsidR="00954D87" w:rsidRDefault="00954D87" w:rsidP="00954D87">
      <w:r>
        <w:tab/>
        <w:t>Using the Logisim simulator to design and implement a functional 16-bit RISC pipelined processor that supports the following instruction set:</w:t>
      </w:r>
    </w:p>
    <w:p w14:paraId="56058E6D" w14:textId="77777777" w:rsidR="00954D87" w:rsidRDefault="00954D87" w:rsidP="00954D87">
      <w:pPr>
        <w:keepNext/>
        <w:jc w:val="center"/>
      </w:pPr>
      <w:r w:rsidRPr="00954D87">
        <w:drawing>
          <wp:inline distT="0" distB="0" distL="0" distR="0" wp14:anchorId="7C85551E" wp14:editId="25C61ECD">
            <wp:extent cx="3919204" cy="3291721"/>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6595" cy="3306327"/>
                    </a:xfrm>
                    <a:prstGeom prst="rect">
                      <a:avLst/>
                    </a:prstGeom>
                  </pic:spPr>
                </pic:pic>
              </a:graphicData>
            </a:graphic>
          </wp:inline>
        </w:drawing>
      </w:r>
    </w:p>
    <w:p w14:paraId="560F1C47" w14:textId="18958E35" w:rsidR="00954D87" w:rsidRDefault="00954D87" w:rsidP="00954D87">
      <w:pPr>
        <w:pStyle w:val="Caption"/>
      </w:pPr>
      <w:r>
        <w:t xml:space="preserve">Figure </w:t>
      </w:r>
      <w:r>
        <w:fldChar w:fldCharType="begin"/>
      </w:r>
      <w:r>
        <w:instrText xml:space="preserve"> SEQ Figure \* ARABIC </w:instrText>
      </w:r>
      <w:r>
        <w:fldChar w:fldCharType="separate"/>
      </w:r>
      <w:r w:rsidR="00E96347">
        <w:rPr>
          <w:noProof/>
        </w:rPr>
        <w:t>1</w:t>
      </w:r>
      <w:r>
        <w:fldChar w:fldCharType="end"/>
      </w:r>
      <w:r>
        <w:t>: ISA</w:t>
      </w:r>
    </w:p>
    <w:p w14:paraId="5A71CD74" w14:textId="22FD94E4" w:rsidR="00954D87" w:rsidRDefault="00954D87" w:rsidP="00954D87">
      <w:r>
        <w:t xml:space="preserve">The processor supports the basic instruction formats being: R-Type, I-Type, J-Type. divided respectively as blocks in Fig. 1 </w:t>
      </w:r>
    </w:p>
    <w:p w14:paraId="7545BB2D" w14:textId="0F2AB113" w:rsidR="00E02ADC" w:rsidRPr="00E02ADC" w:rsidRDefault="00E02ADC" w:rsidP="00954D87">
      <w:pPr>
        <w:rPr>
          <w:b/>
          <w:bCs/>
        </w:rPr>
      </w:pPr>
    </w:p>
    <w:p w14:paraId="06EBE6F7" w14:textId="39253201" w:rsidR="00362F20" w:rsidRPr="00E02ADC" w:rsidRDefault="00E02ADC" w:rsidP="00E02ADC">
      <w:pPr>
        <w:rPr>
          <w:b/>
          <w:bCs/>
        </w:rPr>
      </w:pPr>
      <w:r w:rsidRPr="00E02ADC">
        <w:rPr>
          <w:b/>
          <w:bCs/>
        </w:rPr>
        <w:t>*Note: I did not make it pipelined as it generated an insane amount of errors prior to the original design</w:t>
      </w:r>
      <w:r w:rsidR="006B0A01">
        <w:rPr>
          <w:b/>
          <w:bCs/>
        </w:rPr>
        <w:t>,</w:t>
      </w:r>
      <w:r w:rsidRPr="00E02ADC">
        <w:rPr>
          <w:b/>
          <w:bCs/>
        </w:rPr>
        <w:t xml:space="preserve"> I did not have enough time to fix them as I did the project alone and had to </w:t>
      </w:r>
      <w:r>
        <w:rPr>
          <w:b/>
          <w:bCs/>
        </w:rPr>
        <w:t>attend Christmas traditions</w:t>
      </w:r>
      <w:r w:rsidRPr="00E02ADC">
        <w:rPr>
          <w:b/>
          <w:bCs/>
        </w:rPr>
        <w:t xml:space="preserve"> with my family.</w:t>
      </w:r>
    </w:p>
    <w:p w14:paraId="0DAD46F1" w14:textId="4B87368F" w:rsidR="00362F20" w:rsidRDefault="00362F20" w:rsidP="00362F20"/>
    <w:p w14:paraId="1D44EFD5" w14:textId="78B176B9" w:rsidR="00362F20" w:rsidRDefault="00362F20" w:rsidP="00362F20"/>
    <w:p w14:paraId="4B2487D3" w14:textId="77777777" w:rsidR="00362F20" w:rsidRPr="00362F20" w:rsidRDefault="00362F20" w:rsidP="00362F20"/>
    <w:p w14:paraId="4C5C7DDF" w14:textId="1355B80B" w:rsidR="00362F20" w:rsidRDefault="00362F20" w:rsidP="004C6FC9">
      <w:pPr>
        <w:pStyle w:val="Heading1"/>
      </w:pPr>
    </w:p>
    <w:p w14:paraId="5A824447" w14:textId="77777777" w:rsidR="00362F20" w:rsidRPr="00362F20" w:rsidRDefault="00362F20" w:rsidP="00362F20"/>
    <w:p w14:paraId="3B02BD7A" w14:textId="7867F06D" w:rsidR="004C6FC9" w:rsidRDefault="00954D87" w:rsidP="004C6FC9">
      <w:pPr>
        <w:pStyle w:val="Heading1"/>
      </w:pPr>
      <w:r>
        <w:lastRenderedPageBreak/>
        <w:t xml:space="preserve">Design </w:t>
      </w:r>
      <w:r w:rsidR="00E26693">
        <w:t>&amp; Implementation</w:t>
      </w:r>
      <w:r w:rsidR="004C6FC9">
        <w:t>:</w:t>
      </w:r>
    </w:p>
    <w:bookmarkEnd w:id="0"/>
    <w:bookmarkEnd w:id="1"/>
    <w:bookmarkEnd w:id="2"/>
    <w:bookmarkEnd w:id="3"/>
    <w:bookmarkEnd w:id="4"/>
    <w:p w14:paraId="19FB4D15" w14:textId="77777777" w:rsidR="00E26693" w:rsidRDefault="00E26693" w:rsidP="00E26693">
      <w:pPr>
        <w:pStyle w:val="Heading2"/>
      </w:pPr>
    </w:p>
    <w:p w14:paraId="74CE1B97" w14:textId="0A9F3D32" w:rsidR="00E26693" w:rsidRDefault="00E26693" w:rsidP="00E26693">
      <w:pPr>
        <w:pStyle w:val="Heading2"/>
      </w:pPr>
      <w:r>
        <w:t>Components:</w:t>
      </w:r>
    </w:p>
    <w:p w14:paraId="4F690A59" w14:textId="58C8CEA8" w:rsidR="00E26693" w:rsidRDefault="00E26693" w:rsidP="00E26693">
      <w:pPr>
        <w:pStyle w:val="ListParagraph"/>
        <w:numPr>
          <w:ilvl w:val="0"/>
          <w:numId w:val="44"/>
        </w:numPr>
      </w:pPr>
      <w:r>
        <w:t>Memory:</w:t>
      </w:r>
    </w:p>
    <w:p w14:paraId="2AACED6E" w14:textId="77777777" w:rsidR="00E26693" w:rsidRDefault="00E26693" w:rsidP="00E26693">
      <w:pPr>
        <w:pStyle w:val="ListParagraph"/>
      </w:pPr>
    </w:p>
    <w:p w14:paraId="41B7905D" w14:textId="77777777" w:rsidR="00E26693" w:rsidRDefault="00E26693" w:rsidP="00E26693">
      <w:pPr>
        <w:pStyle w:val="ListParagraph"/>
        <w:keepNext/>
        <w:jc w:val="center"/>
      </w:pPr>
      <w:r w:rsidRPr="00E26693">
        <w:drawing>
          <wp:inline distT="0" distB="0" distL="0" distR="0" wp14:anchorId="68806F60" wp14:editId="223D9E1A">
            <wp:extent cx="4458086" cy="2385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8086" cy="2385267"/>
                    </a:xfrm>
                    <a:prstGeom prst="rect">
                      <a:avLst/>
                    </a:prstGeom>
                  </pic:spPr>
                </pic:pic>
              </a:graphicData>
            </a:graphic>
          </wp:inline>
        </w:drawing>
      </w:r>
    </w:p>
    <w:p w14:paraId="6EE69D1B" w14:textId="3B110B2C" w:rsidR="00E26693" w:rsidRDefault="00E26693" w:rsidP="00E26693">
      <w:pPr>
        <w:pStyle w:val="Caption"/>
      </w:pPr>
      <w:r>
        <w:t xml:space="preserve">Figure </w:t>
      </w:r>
      <w:r>
        <w:fldChar w:fldCharType="begin"/>
      </w:r>
      <w:r>
        <w:instrText xml:space="preserve"> SEQ Figure \* ARABIC </w:instrText>
      </w:r>
      <w:r>
        <w:fldChar w:fldCharType="separate"/>
      </w:r>
      <w:r w:rsidR="00E96347">
        <w:rPr>
          <w:noProof/>
        </w:rPr>
        <w:t>2</w:t>
      </w:r>
      <w:r>
        <w:fldChar w:fldCharType="end"/>
      </w:r>
      <w:r>
        <w:t>: 16-bit Memory</w:t>
      </w:r>
    </w:p>
    <w:p w14:paraId="202DD674" w14:textId="3EB12C5B" w:rsidR="00E26693" w:rsidRPr="00E26693" w:rsidRDefault="00E26693" w:rsidP="00E26693">
      <w:r>
        <w:tab/>
        <w:t>Effectively using the RAM block in Logisim by adding the MemRead and MemWrite inputs and other proper inputs, While also syncing the write data with the read function using a tri-state buffer.</w:t>
      </w:r>
    </w:p>
    <w:p w14:paraId="4EEAE34B" w14:textId="77777777" w:rsidR="00E26693" w:rsidRDefault="00E26693">
      <w:r>
        <w:br w:type="page"/>
      </w:r>
    </w:p>
    <w:p w14:paraId="223CC8A6" w14:textId="6121208E" w:rsidR="00E26693" w:rsidRDefault="00E26693" w:rsidP="00E26693">
      <w:pPr>
        <w:pStyle w:val="ListParagraph"/>
        <w:numPr>
          <w:ilvl w:val="0"/>
          <w:numId w:val="44"/>
        </w:numPr>
      </w:pPr>
      <w:r>
        <w:lastRenderedPageBreak/>
        <w:t>Register File:</w:t>
      </w:r>
    </w:p>
    <w:p w14:paraId="51EB5679" w14:textId="77777777" w:rsidR="00E26693" w:rsidRDefault="00E26693" w:rsidP="00E26693">
      <w:pPr>
        <w:pStyle w:val="ListParagraph"/>
        <w:keepNext/>
        <w:jc w:val="center"/>
      </w:pPr>
      <w:r w:rsidRPr="00E26693">
        <w:drawing>
          <wp:inline distT="0" distB="0" distL="0" distR="0" wp14:anchorId="6875FCD0" wp14:editId="432C03EC">
            <wp:extent cx="4876800" cy="3170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6014" cy="3176879"/>
                    </a:xfrm>
                    <a:prstGeom prst="rect">
                      <a:avLst/>
                    </a:prstGeom>
                  </pic:spPr>
                </pic:pic>
              </a:graphicData>
            </a:graphic>
          </wp:inline>
        </w:drawing>
      </w:r>
    </w:p>
    <w:p w14:paraId="3D777999" w14:textId="3A9298C1" w:rsidR="00E26693" w:rsidRDefault="00E26693" w:rsidP="00E26693">
      <w:pPr>
        <w:pStyle w:val="Caption"/>
      </w:pPr>
      <w:r>
        <w:t xml:space="preserve">Figure </w:t>
      </w:r>
      <w:r>
        <w:fldChar w:fldCharType="begin"/>
      </w:r>
      <w:r>
        <w:instrText xml:space="preserve"> SEQ Figure \* ARABIC </w:instrText>
      </w:r>
      <w:r>
        <w:fldChar w:fldCharType="separate"/>
      </w:r>
      <w:r w:rsidR="00E96347">
        <w:rPr>
          <w:noProof/>
        </w:rPr>
        <w:t>3</w:t>
      </w:r>
      <w:r>
        <w:fldChar w:fldCharType="end"/>
      </w:r>
      <w:r>
        <w:t>: 16-Bit Register File</w:t>
      </w:r>
    </w:p>
    <w:p w14:paraId="58BCFC3C" w14:textId="7FFFA7F7" w:rsidR="0090082E" w:rsidRDefault="00E26693" w:rsidP="00E26693">
      <w:pPr>
        <w:ind w:left="720"/>
      </w:pPr>
      <w:r>
        <w:t>8 registers were used, the reading mode was activated by constantly projecting the register data into multiplexers that have register number input as it’s selection, While the write function was implemented using a decoder that synchronize with a Write Register input – being #ofTheRegister to be written and a RegWrite input to activate writing.</w:t>
      </w:r>
    </w:p>
    <w:p w14:paraId="5E47B535" w14:textId="3E490A5D" w:rsidR="00E26693" w:rsidRPr="00E26693" w:rsidRDefault="0090082E" w:rsidP="0090082E">
      <w:r>
        <w:br w:type="page"/>
      </w:r>
    </w:p>
    <w:p w14:paraId="49A720DB" w14:textId="131F6E40" w:rsidR="00E26693" w:rsidRDefault="00E26693" w:rsidP="00E26693">
      <w:pPr>
        <w:pStyle w:val="ListParagraph"/>
        <w:numPr>
          <w:ilvl w:val="0"/>
          <w:numId w:val="44"/>
        </w:numPr>
      </w:pPr>
      <w:r>
        <w:lastRenderedPageBreak/>
        <w:t>Control Unit</w:t>
      </w:r>
    </w:p>
    <w:p w14:paraId="03799089" w14:textId="7E598817" w:rsidR="0090082E" w:rsidRDefault="0090082E" w:rsidP="0090082E">
      <w:pPr>
        <w:pStyle w:val="ListParagraph"/>
        <w:keepNext/>
        <w:jc w:val="center"/>
      </w:pPr>
      <w:r w:rsidRPr="0090082E">
        <w:drawing>
          <wp:inline distT="0" distB="0" distL="0" distR="0" wp14:anchorId="4BC6DC82" wp14:editId="27063BF9">
            <wp:extent cx="4290432" cy="4427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0432" cy="4427604"/>
                    </a:xfrm>
                    <a:prstGeom prst="rect">
                      <a:avLst/>
                    </a:prstGeom>
                  </pic:spPr>
                </pic:pic>
              </a:graphicData>
            </a:graphic>
          </wp:inline>
        </w:drawing>
      </w:r>
    </w:p>
    <w:p w14:paraId="37D54645" w14:textId="2194ACED" w:rsidR="0090082E" w:rsidRDefault="0090082E" w:rsidP="0090082E">
      <w:pPr>
        <w:pStyle w:val="Caption"/>
      </w:pPr>
      <w:r>
        <w:t xml:space="preserve">Figure </w:t>
      </w:r>
      <w:r>
        <w:fldChar w:fldCharType="begin"/>
      </w:r>
      <w:r>
        <w:instrText xml:space="preserve"> SEQ Figure \* ARABIC </w:instrText>
      </w:r>
      <w:r>
        <w:fldChar w:fldCharType="separate"/>
      </w:r>
      <w:r w:rsidR="00E96347">
        <w:rPr>
          <w:noProof/>
        </w:rPr>
        <w:t>4</w:t>
      </w:r>
      <w:r>
        <w:fldChar w:fldCharType="end"/>
      </w:r>
      <w:r>
        <w:t>: Control Unit</w:t>
      </w:r>
    </w:p>
    <w:tbl>
      <w:tblPr>
        <w:tblStyle w:val="TableGrid"/>
        <w:tblW w:w="0" w:type="auto"/>
        <w:tblLook w:val="04A0" w:firstRow="1" w:lastRow="0" w:firstColumn="1" w:lastColumn="0" w:noHBand="0" w:noVBand="1"/>
      </w:tblPr>
      <w:tblGrid>
        <w:gridCol w:w="629"/>
        <w:gridCol w:w="820"/>
        <w:gridCol w:w="966"/>
        <w:gridCol w:w="1045"/>
        <w:gridCol w:w="1117"/>
        <w:gridCol w:w="1045"/>
        <w:gridCol w:w="821"/>
        <w:gridCol w:w="671"/>
        <w:gridCol w:w="568"/>
        <w:gridCol w:w="599"/>
        <w:gridCol w:w="780"/>
        <w:gridCol w:w="517"/>
        <w:gridCol w:w="492"/>
      </w:tblGrid>
      <w:tr w:rsidR="006603FC" w14:paraId="7D7ABEBC" w14:textId="36739E04" w:rsidTr="006603FC">
        <w:tc>
          <w:tcPr>
            <w:tcW w:w="650" w:type="dxa"/>
          </w:tcPr>
          <w:p w14:paraId="3259C801" w14:textId="3A9CCC42" w:rsidR="0090082E" w:rsidRPr="006603FC" w:rsidRDefault="0090082E" w:rsidP="0090082E">
            <w:pPr>
              <w:rPr>
                <w:rFonts w:ascii="Bookman Old Style" w:hAnsi="Bookman Old Style"/>
                <w:sz w:val="16"/>
                <w:szCs w:val="16"/>
              </w:rPr>
            </w:pPr>
          </w:p>
        </w:tc>
        <w:tc>
          <w:tcPr>
            <w:tcW w:w="838" w:type="dxa"/>
          </w:tcPr>
          <w:p w14:paraId="395AA7AE" w14:textId="16F91484"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RegDst</w:t>
            </w:r>
          </w:p>
        </w:tc>
        <w:tc>
          <w:tcPr>
            <w:tcW w:w="986" w:type="dxa"/>
          </w:tcPr>
          <w:p w14:paraId="65DF8577" w14:textId="6C94CBF1"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RegWrite</w:t>
            </w:r>
          </w:p>
        </w:tc>
        <w:tc>
          <w:tcPr>
            <w:tcW w:w="1068" w:type="dxa"/>
          </w:tcPr>
          <w:p w14:paraId="4B101C78" w14:textId="2360BB0A"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MemRead</w:t>
            </w:r>
          </w:p>
        </w:tc>
        <w:tc>
          <w:tcPr>
            <w:tcW w:w="1135" w:type="dxa"/>
          </w:tcPr>
          <w:p w14:paraId="4420F332" w14:textId="50F4240E"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MemToReg</w:t>
            </w:r>
          </w:p>
        </w:tc>
        <w:tc>
          <w:tcPr>
            <w:tcW w:w="1057" w:type="dxa"/>
          </w:tcPr>
          <w:p w14:paraId="3F1EA991" w14:textId="41181A7B"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MemWrite</w:t>
            </w:r>
          </w:p>
        </w:tc>
        <w:tc>
          <w:tcPr>
            <w:tcW w:w="793" w:type="dxa"/>
          </w:tcPr>
          <w:p w14:paraId="165C08CE" w14:textId="54BCC204"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AluSRC</w:t>
            </w:r>
          </w:p>
        </w:tc>
        <w:tc>
          <w:tcPr>
            <w:tcW w:w="643" w:type="dxa"/>
          </w:tcPr>
          <w:p w14:paraId="63CA743E" w14:textId="686BEB6B"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Jump</w:t>
            </w:r>
          </w:p>
        </w:tc>
        <w:tc>
          <w:tcPr>
            <w:tcW w:w="552" w:type="dxa"/>
          </w:tcPr>
          <w:p w14:paraId="68DA4B35" w14:textId="0F334B28"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BNE</w:t>
            </w:r>
          </w:p>
        </w:tc>
        <w:tc>
          <w:tcPr>
            <w:tcW w:w="607" w:type="dxa"/>
          </w:tcPr>
          <w:p w14:paraId="1984248C" w14:textId="3DD6E47F"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BEQ</w:t>
            </w:r>
          </w:p>
        </w:tc>
        <w:tc>
          <w:tcPr>
            <w:tcW w:w="783" w:type="dxa"/>
          </w:tcPr>
          <w:p w14:paraId="3CE704EC" w14:textId="7808A0FE"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ALUOp</w:t>
            </w:r>
          </w:p>
        </w:tc>
        <w:tc>
          <w:tcPr>
            <w:tcW w:w="485" w:type="dxa"/>
          </w:tcPr>
          <w:p w14:paraId="72C57DC7" w14:textId="7E152DB3"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JAL</w:t>
            </w:r>
          </w:p>
        </w:tc>
        <w:tc>
          <w:tcPr>
            <w:tcW w:w="473" w:type="dxa"/>
          </w:tcPr>
          <w:p w14:paraId="0C81DADE" w14:textId="0D872EEE"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LUI</w:t>
            </w:r>
          </w:p>
        </w:tc>
      </w:tr>
      <w:tr w:rsidR="006603FC" w14:paraId="58DE093D" w14:textId="6CB64133" w:rsidTr="006603FC">
        <w:tc>
          <w:tcPr>
            <w:tcW w:w="650" w:type="dxa"/>
          </w:tcPr>
          <w:p w14:paraId="68F4351F" w14:textId="2E65B419" w:rsidR="0090082E" w:rsidRPr="006603FC" w:rsidRDefault="006603FC" w:rsidP="0090082E">
            <w:pPr>
              <w:rPr>
                <w:rFonts w:ascii="Bookman Old Style" w:hAnsi="Bookman Old Style"/>
                <w:sz w:val="16"/>
                <w:szCs w:val="16"/>
              </w:rPr>
            </w:pPr>
            <w:r>
              <w:rPr>
                <w:rFonts w:ascii="Bookman Old Style" w:hAnsi="Bookman Old Style"/>
                <w:sz w:val="16"/>
                <w:szCs w:val="16"/>
              </w:rPr>
              <w:t>R</w:t>
            </w:r>
          </w:p>
        </w:tc>
        <w:tc>
          <w:tcPr>
            <w:tcW w:w="838" w:type="dxa"/>
          </w:tcPr>
          <w:p w14:paraId="7BA6C5CB" w14:textId="2ECB16E1"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986" w:type="dxa"/>
          </w:tcPr>
          <w:p w14:paraId="47FEED4A" w14:textId="403980E4"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1068" w:type="dxa"/>
          </w:tcPr>
          <w:p w14:paraId="19E20321" w14:textId="79128BC8"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0E9EDB43" w14:textId="57897982"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7F4E5DBF" w14:textId="500741D3"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7C6F625E" w14:textId="5E6AFCEE" w:rsidR="0090082E" w:rsidRPr="006603FC" w:rsidRDefault="006603FC" w:rsidP="0090082E">
            <w:pPr>
              <w:rPr>
                <w:rFonts w:ascii="Bookman Old Style" w:hAnsi="Bookman Old Style"/>
                <w:sz w:val="16"/>
                <w:szCs w:val="16"/>
              </w:rPr>
            </w:pPr>
            <w:r>
              <w:rPr>
                <w:rFonts w:ascii="Bookman Old Style" w:hAnsi="Bookman Old Style"/>
                <w:sz w:val="16"/>
                <w:szCs w:val="16"/>
              </w:rPr>
              <w:t>0</w:t>
            </w:r>
          </w:p>
        </w:tc>
        <w:tc>
          <w:tcPr>
            <w:tcW w:w="643" w:type="dxa"/>
          </w:tcPr>
          <w:p w14:paraId="581DA543" w14:textId="42A9C140"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0459D196" w14:textId="05677FA2"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04CA1D98" w14:textId="6E9812FC"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007A28D1" w14:textId="44DD7930" w:rsidR="0090082E" w:rsidRPr="006603FC" w:rsidRDefault="00DB4A46" w:rsidP="0090082E">
            <w:pPr>
              <w:rPr>
                <w:rFonts w:ascii="Bookman Old Style" w:hAnsi="Bookman Old Style"/>
                <w:sz w:val="16"/>
                <w:szCs w:val="16"/>
              </w:rPr>
            </w:pPr>
            <w:r>
              <w:rPr>
                <w:rFonts w:ascii="Bookman Old Style" w:hAnsi="Bookman Old Style"/>
                <w:sz w:val="16"/>
                <w:szCs w:val="16"/>
              </w:rPr>
              <w:t>1</w:t>
            </w:r>
          </w:p>
        </w:tc>
        <w:tc>
          <w:tcPr>
            <w:tcW w:w="485" w:type="dxa"/>
          </w:tcPr>
          <w:p w14:paraId="01B98E52" w14:textId="0CA182EB"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26F03777" w14:textId="2B283243"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r>
      <w:tr w:rsidR="006603FC" w14:paraId="476C738E" w14:textId="688CA679" w:rsidTr="006603FC">
        <w:tc>
          <w:tcPr>
            <w:tcW w:w="650" w:type="dxa"/>
          </w:tcPr>
          <w:p w14:paraId="59154BC4" w14:textId="0659565B" w:rsidR="0090082E" w:rsidRPr="006603FC" w:rsidRDefault="006603FC" w:rsidP="0090082E">
            <w:pPr>
              <w:rPr>
                <w:rFonts w:ascii="Bookman Old Style" w:hAnsi="Bookman Old Style"/>
                <w:sz w:val="16"/>
                <w:szCs w:val="16"/>
              </w:rPr>
            </w:pPr>
            <w:r>
              <w:rPr>
                <w:rFonts w:ascii="Bookman Old Style" w:hAnsi="Bookman Old Style"/>
                <w:sz w:val="16"/>
                <w:szCs w:val="16"/>
              </w:rPr>
              <w:t>I</w:t>
            </w:r>
          </w:p>
        </w:tc>
        <w:tc>
          <w:tcPr>
            <w:tcW w:w="838" w:type="dxa"/>
          </w:tcPr>
          <w:p w14:paraId="2108798B" w14:textId="050449EA"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5D2B8D14" w14:textId="401CF35B"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1068" w:type="dxa"/>
          </w:tcPr>
          <w:p w14:paraId="6AD03252" w14:textId="10943628"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50276FDF" w14:textId="20EE4D16"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13FB9010" w14:textId="71101370"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34D26551" w14:textId="31B0BAAF"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643" w:type="dxa"/>
          </w:tcPr>
          <w:p w14:paraId="0685B46A" w14:textId="10C6B6B6"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5266EDC5" w14:textId="325C23E2"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51BC7F4C" w14:textId="13D95EAF"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6C156565" w14:textId="63F69022"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485" w:type="dxa"/>
          </w:tcPr>
          <w:p w14:paraId="716ADE74" w14:textId="1512214A"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76DB4C6A" w14:textId="7393D2D2"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r>
      <w:tr w:rsidR="006603FC" w14:paraId="4EECB172" w14:textId="560F8441" w:rsidTr="006603FC">
        <w:tc>
          <w:tcPr>
            <w:tcW w:w="650" w:type="dxa"/>
          </w:tcPr>
          <w:p w14:paraId="2699EC79" w14:textId="08DF7B26"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LW</w:t>
            </w:r>
          </w:p>
        </w:tc>
        <w:tc>
          <w:tcPr>
            <w:tcW w:w="838" w:type="dxa"/>
          </w:tcPr>
          <w:p w14:paraId="7A11A848" w14:textId="389F2868"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1271D98E" w14:textId="4CDDDF7E" w:rsidR="0090082E" w:rsidRPr="006603FC" w:rsidRDefault="0090082E" w:rsidP="0090082E">
            <w:pPr>
              <w:rPr>
                <w:rFonts w:ascii="Bookman Old Style" w:hAnsi="Bookman Old Style"/>
                <w:sz w:val="16"/>
                <w:szCs w:val="16"/>
              </w:rPr>
            </w:pPr>
            <w:r w:rsidRPr="006603FC">
              <w:rPr>
                <w:rFonts w:ascii="Bookman Old Style" w:hAnsi="Bookman Old Style"/>
                <w:sz w:val="16"/>
                <w:szCs w:val="16"/>
              </w:rPr>
              <w:t>1</w:t>
            </w:r>
          </w:p>
        </w:tc>
        <w:tc>
          <w:tcPr>
            <w:tcW w:w="1068" w:type="dxa"/>
          </w:tcPr>
          <w:p w14:paraId="34B3D8C1" w14:textId="0E580729"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1135" w:type="dxa"/>
          </w:tcPr>
          <w:p w14:paraId="728F387B" w14:textId="62176265"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1057" w:type="dxa"/>
          </w:tcPr>
          <w:p w14:paraId="7B76B4C0" w14:textId="3626A6DE"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14012383" w14:textId="03DC54E4"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643" w:type="dxa"/>
          </w:tcPr>
          <w:p w14:paraId="0ABC1283" w14:textId="36B151D2"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6C1EEEB9" w14:textId="4B9CB876"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79B925D1" w14:textId="565D522B"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2563636B" w14:textId="55262A84"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485" w:type="dxa"/>
          </w:tcPr>
          <w:p w14:paraId="0D0DA341" w14:textId="3439DD33"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2C51944C" w14:textId="742AEA4D" w:rsidR="0090082E"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r>
      <w:tr w:rsidR="006603FC" w14:paraId="16E3A254" w14:textId="77777777" w:rsidTr="006603FC">
        <w:tc>
          <w:tcPr>
            <w:tcW w:w="650" w:type="dxa"/>
          </w:tcPr>
          <w:p w14:paraId="268B5613" w14:textId="1A083363"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SW</w:t>
            </w:r>
          </w:p>
        </w:tc>
        <w:tc>
          <w:tcPr>
            <w:tcW w:w="838" w:type="dxa"/>
          </w:tcPr>
          <w:p w14:paraId="4A71E5CD" w14:textId="47A81E9A"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0E89CD95" w14:textId="17AAD848"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68" w:type="dxa"/>
          </w:tcPr>
          <w:p w14:paraId="57A07404" w14:textId="10380FEF"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418FA1B5" w14:textId="51C80C21"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3E3B77F1" w14:textId="028632B2"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793" w:type="dxa"/>
          </w:tcPr>
          <w:p w14:paraId="0A753491" w14:textId="71538EEF"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643" w:type="dxa"/>
          </w:tcPr>
          <w:p w14:paraId="4D6E5440" w14:textId="2D9F507A"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1CA2F039" w14:textId="53DF2738"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31E66D6F" w14:textId="32F07373"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70011409" w14:textId="4D89D007"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485" w:type="dxa"/>
          </w:tcPr>
          <w:p w14:paraId="746A9FDE" w14:textId="3AFE80C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3983F891" w14:textId="509FED4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r>
      <w:tr w:rsidR="006603FC" w14:paraId="52A30BBF" w14:textId="77777777" w:rsidTr="006603FC">
        <w:tc>
          <w:tcPr>
            <w:tcW w:w="650" w:type="dxa"/>
          </w:tcPr>
          <w:p w14:paraId="032AB6E4" w14:textId="55898348"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BEQ</w:t>
            </w:r>
          </w:p>
        </w:tc>
        <w:tc>
          <w:tcPr>
            <w:tcW w:w="838" w:type="dxa"/>
          </w:tcPr>
          <w:p w14:paraId="18B6EC1F" w14:textId="177E4929"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3C8D29F2" w14:textId="62C961DD"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68" w:type="dxa"/>
          </w:tcPr>
          <w:p w14:paraId="0E8EFABD" w14:textId="62BC4F6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1E35E5A0" w14:textId="6D3FD0E7"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14B6F11C" w14:textId="443E129F"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494C8BAC" w14:textId="1C5D3C66"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43" w:type="dxa"/>
          </w:tcPr>
          <w:p w14:paraId="189730C9" w14:textId="3FE2D857"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7B3746B0" w14:textId="7C925FC9"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129FCC92" w14:textId="12BA4097"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783" w:type="dxa"/>
          </w:tcPr>
          <w:p w14:paraId="1777AF9E" w14:textId="0E4CA02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485" w:type="dxa"/>
          </w:tcPr>
          <w:p w14:paraId="65990B2D" w14:textId="2CA97E1E"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3B4EA1D4" w14:textId="7D581F55"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r>
      <w:tr w:rsidR="006603FC" w14:paraId="44A632BB" w14:textId="77777777" w:rsidTr="006603FC">
        <w:tc>
          <w:tcPr>
            <w:tcW w:w="650" w:type="dxa"/>
          </w:tcPr>
          <w:p w14:paraId="1DAB3550" w14:textId="61DD70A5"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BNE</w:t>
            </w:r>
          </w:p>
        </w:tc>
        <w:tc>
          <w:tcPr>
            <w:tcW w:w="838" w:type="dxa"/>
          </w:tcPr>
          <w:p w14:paraId="4C290B63" w14:textId="07375A1D"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5DA6C030" w14:textId="7188BAC9"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68" w:type="dxa"/>
          </w:tcPr>
          <w:p w14:paraId="6127C881" w14:textId="2572B053"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4E43D940" w14:textId="3BE32B02"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1BF244AB" w14:textId="14F5B0D0"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3841147C" w14:textId="308CE12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43" w:type="dxa"/>
          </w:tcPr>
          <w:p w14:paraId="33BBB403" w14:textId="27A72502"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552" w:type="dxa"/>
          </w:tcPr>
          <w:p w14:paraId="42F59E32" w14:textId="52439744"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607" w:type="dxa"/>
          </w:tcPr>
          <w:p w14:paraId="63C2CC76" w14:textId="060EE7DE"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432AC513" w14:textId="04E1F32A"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485" w:type="dxa"/>
          </w:tcPr>
          <w:p w14:paraId="5AD74D8E" w14:textId="6B3A389E"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10C730C2" w14:textId="339B059A"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r>
      <w:tr w:rsidR="006603FC" w14:paraId="08D534AD" w14:textId="77777777" w:rsidTr="006603FC">
        <w:tc>
          <w:tcPr>
            <w:tcW w:w="650" w:type="dxa"/>
          </w:tcPr>
          <w:p w14:paraId="2E18B2E2" w14:textId="76529794"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J</w:t>
            </w:r>
          </w:p>
        </w:tc>
        <w:tc>
          <w:tcPr>
            <w:tcW w:w="838" w:type="dxa"/>
          </w:tcPr>
          <w:p w14:paraId="04934AA4" w14:textId="2907F8D7"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986" w:type="dxa"/>
          </w:tcPr>
          <w:p w14:paraId="21A33472" w14:textId="49ACDA66"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68" w:type="dxa"/>
          </w:tcPr>
          <w:p w14:paraId="0D1FBC1B" w14:textId="3F7E0B72"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135" w:type="dxa"/>
          </w:tcPr>
          <w:p w14:paraId="157FFE40" w14:textId="04C23710"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1057" w:type="dxa"/>
          </w:tcPr>
          <w:p w14:paraId="6A4997B1" w14:textId="565F212C"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93" w:type="dxa"/>
          </w:tcPr>
          <w:p w14:paraId="244D5538" w14:textId="022402E5"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643" w:type="dxa"/>
          </w:tcPr>
          <w:p w14:paraId="45CAF8BF" w14:textId="35031548"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1</w:t>
            </w:r>
          </w:p>
        </w:tc>
        <w:tc>
          <w:tcPr>
            <w:tcW w:w="552" w:type="dxa"/>
          </w:tcPr>
          <w:p w14:paraId="16B58218" w14:textId="065D9703"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607" w:type="dxa"/>
          </w:tcPr>
          <w:p w14:paraId="4C4C89DE" w14:textId="211FA4E5"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783" w:type="dxa"/>
          </w:tcPr>
          <w:p w14:paraId="2F51D780" w14:textId="34BDD03E"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85" w:type="dxa"/>
          </w:tcPr>
          <w:p w14:paraId="71C518C5" w14:textId="7827392B"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c>
          <w:tcPr>
            <w:tcW w:w="473" w:type="dxa"/>
          </w:tcPr>
          <w:p w14:paraId="31544483" w14:textId="25A70CA0" w:rsidR="006603FC" w:rsidRPr="006603FC" w:rsidRDefault="006603FC" w:rsidP="0090082E">
            <w:pPr>
              <w:rPr>
                <w:rFonts w:ascii="Bookman Old Style" w:hAnsi="Bookman Old Style"/>
                <w:sz w:val="16"/>
                <w:szCs w:val="16"/>
              </w:rPr>
            </w:pPr>
            <w:r w:rsidRPr="006603FC">
              <w:rPr>
                <w:rFonts w:ascii="Bookman Old Style" w:hAnsi="Bookman Old Style"/>
                <w:sz w:val="16"/>
                <w:szCs w:val="16"/>
              </w:rPr>
              <w:t>0</w:t>
            </w:r>
          </w:p>
        </w:tc>
      </w:tr>
      <w:tr w:rsidR="006603FC" w14:paraId="53FCF669" w14:textId="77777777" w:rsidTr="006603FC">
        <w:tc>
          <w:tcPr>
            <w:tcW w:w="650" w:type="dxa"/>
          </w:tcPr>
          <w:p w14:paraId="6F0BD00A" w14:textId="75C50106"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JAL</w:t>
            </w:r>
          </w:p>
        </w:tc>
        <w:tc>
          <w:tcPr>
            <w:tcW w:w="838" w:type="dxa"/>
          </w:tcPr>
          <w:p w14:paraId="3338FA55" w14:textId="1F7AD96C"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986" w:type="dxa"/>
          </w:tcPr>
          <w:p w14:paraId="2BE85B88" w14:textId="46F3D070"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1068" w:type="dxa"/>
          </w:tcPr>
          <w:p w14:paraId="0C0C4348" w14:textId="1290281D"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1135" w:type="dxa"/>
          </w:tcPr>
          <w:p w14:paraId="4D7DD096" w14:textId="3F5FA8B1"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1057" w:type="dxa"/>
          </w:tcPr>
          <w:p w14:paraId="6EB7E381" w14:textId="53D76511"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793" w:type="dxa"/>
          </w:tcPr>
          <w:p w14:paraId="1F9FC3FA" w14:textId="094D240E"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643" w:type="dxa"/>
          </w:tcPr>
          <w:p w14:paraId="4F2E07E4" w14:textId="6F6CEF9F"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552" w:type="dxa"/>
          </w:tcPr>
          <w:p w14:paraId="33F186E7" w14:textId="41318BFD"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607" w:type="dxa"/>
          </w:tcPr>
          <w:p w14:paraId="53D113EC" w14:textId="24D45209"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783" w:type="dxa"/>
          </w:tcPr>
          <w:p w14:paraId="16F633EE" w14:textId="005BF70B"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485" w:type="dxa"/>
          </w:tcPr>
          <w:p w14:paraId="7E32FA36" w14:textId="63211751"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473" w:type="dxa"/>
          </w:tcPr>
          <w:p w14:paraId="04B5F822" w14:textId="078872B8"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r>
      <w:tr w:rsidR="006603FC" w14:paraId="13D48B65" w14:textId="77777777" w:rsidTr="006603FC">
        <w:tc>
          <w:tcPr>
            <w:tcW w:w="650" w:type="dxa"/>
          </w:tcPr>
          <w:p w14:paraId="6D04BBBA" w14:textId="146865F8"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LUI</w:t>
            </w:r>
          </w:p>
        </w:tc>
        <w:tc>
          <w:tcPr>
            <w:tcW w:w="838" w:type="dxa"/>
          </w:tcPr>
          <w:p w14:paraId="69A2C1F5" w14:textId="041C99D0"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986" w:type="dxa"/>
          </w:tcPr>
          <w:p w14:paraId="23F7C9B8" w14:textId="58457550"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1068" w:type="dxa"/>
          </w:tcPr>
          <w:p w14:paraId="74025907" w14:textId="7BB2531A"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1135" w:type="dxa"/>
          </w:tcPr>
          <w:p w14:paraId="191E62CC" w14:textId="032B12DF"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1057" w:type="dxa"/>
          </w:tcPr>
          <w:p w14:paraId="3DC0EC53" w14:textId="267FA365"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793" w:type="dxa"/>
          </w:tcPr>
          <w:p w14:paraId="2D36F92E" w14:textId="09AC1DE2"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c>
          <w:tcPr>
            <w:tcW w:w="643" w:type="dxa"/>
          </w:tcPr>
          <w:p w14:paraId="31022910" w14:textId="2B031675"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552" w:type="dxa"/>
          </w:tcPr>
          <w:p w14:paraId="3AEE0C00" w14:textId="3081588D"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607" w:type="dxa"/>
          </w:tcPr>
          <w:p w14:paraId="594F36E3" w14:textId="6D2EEF17"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783" w:type="dxa"/>
          </w:tcPr>
          <w:p w14:paraId="4EF988F7" w14:textId="3C972557"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485" w:type="dxa"/>
          </w:tcPr>
          <w:p w14:paraId="56085827" w14:textId="0D80484F"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0</w:t>
            </w:r>
          </w:p>
        </w:tc>
        <w:tc>
          <w:tcPr>
            <w:tcW w:w="473" w:type="dxa"/>
          </w:tcPr>
          <w:p w14:paraId="192AA3A4" w14:textId="0D62C00A" w:rsidR="006603FC" w:rsidRPr="006603FC" w:rsidRDefault="006603FC" w:rsidP="006603FC">
            <w:pPr>
              <w:rPr>
                <w:rFonts w:ascii="Bookman Old Style" w:hAnsi="Bookman Old Style"/>
                <w:sz w:val="16"/>
                <w:szCs w:val="16"/>
              </w:rPr>
            </w:pPr>
            <w:r w:rsidRPr="006603FC">
              <w:rPr>
                <w:rFonts w:ascii="Bookman Old Style" w:hAnsi="Bookman Old Style"/>
                <w:sz w:val="16"/>
                <w:szCs w:val="16"/>
              </w:rPr>
              <w:t>1</w:t>
            </w:r>
          </w:p>
        </w:tc>
      </w:tr>
    </w:tbl>
    <w:p w14:paraId="42A3A025" w14:textId="464C14BF" w:rsidR="006603FC" w:rsidRPr="00DB4A46" w:rsidRDefault="006603FC" w:rsidP="00DB4A46">
      <w:pPr>
        <w:spacing w:before="0" w:after="0"/>
        <w:rPr>
          <w:sz w:val="18"/>
          <w:szCs w:val="18"/>
        </w:rPr>
      </w:pPr>
      <w:r w:rsidRPr="00DB4A46">
        <w:rPr>
          <w:sz w:val="18"/>
          <w:szCs w:val="18"/>
        </w:rPr>
        <w:t>RegDst: Determines if another register input is taken in RegisterFile, as in R-Type instructions</w:t>
      </w:r>
    </w:p>
    <w:p w14:paraId="3FD3DD33" w14:textId="695CEE96" w:rsidR="0090082E" w:rsidRPr="00DB4A46" w:rsidRDefault="006603FC" w:rsidP="00DB4A46">
      <w:pPr>
        <w:spacing w:before="0" w:after="0"/>
        <w:rPr>
          <w:sz w:val="18"/>
          <w:szCs w:val="18"/>
        </w:rPr>
      </w:pPr>
      <w:r w:rsidRPr="00DB4A46">
        <w:rPr>
          <w:sz w:val="18"/>
          <w:szCs w:val="18"/>
        </w:rPr>
        <w:t>RegWrite: Enables writing into Register File</w:t>
      </w:r>
    </w:p>
    <w:p w14:paraId="2D39D7D2" w14:textId="4B7A10CE" w:rsidR="006603FC" w:rsidRPr="00DB4A46" w:rsidRDefault="006603FC" w:rsidP="00DB4A46">
      <w:pPr>
        <w:spacing w:before="0" w:after="0"/>
        <w:rPr>
          <w:sz w:val="18"/>
          <w:szCs w:val="18"/>
        </w:rPr>
      </w:pPr>
      <w:r w:rsidRPr="00DB4A46">
        <w:rPr>
          <w:sz w:val="18"/>
          <w:szCs w:val="18"/>
        </w:rPr>
        <w:t>MemRead/MemWrite: enables reading or writing from/to DataMemory</w:t>
      </w:r>
    </w:p>
    <w:p w14:paraId="24E38395" w14:textId="34B20DC8" w:rsidR="006603FC" w:rsidRPr="00DB4A46" w:rsidRDefault="006603FC" w:rsidP="00DB4A46">
      <w:pPr>
        <w:spacing w:before="0" w:after="0"/>
        <w:rPr>
          <w:sz w:val="18"/>
          <w:szCs w:val="18"/>
        </w:rPr>
      </w:pPr>
      <w:r w:rsidRPr="00DB4A46">
        <w:rPr>
          <w:sz w:val="18"/>
          <w:szCs w:val="18"/>
        </w:rPr>
        <w:t>MemToReg: Enabled when we want to write back data to a register such in LW</w:t>
      </w:r>
    </w:p>
    <w:p w14:paraId="2DC7911E" w14:textId="76A17B70" w:rsidR="006603FC" w:rsidRDefault="006603FC" w:rsidP="00DB4A46">
      <w:pPr>
        <w:spacing w:before="0" w:after="0"/>
        <w:rPr>
          <w:sz w:val="18"/>
          <w:szCs w:val="18"/>
        </w:rPr>
      </w:pPr>
      <w:r w:rsidRPr="00DB4A46">
        <w:rPr>
          <w:sz w:val="18"/>
          <w:szCs w:val="18"/>
        </w:rPr>
        <w:t>AluSRC:</w:t>
      </w:r>
      <w:r w:rsidR="00DB4A46" w:rsidRPr="00DB4A46">
        <w:rPr>
          <w:sz w:val="18"/>
          <w:szCs w:val="18"/>
        </w:rPr>
        <w:t xml:space="preserve"> used to determine if the second ALU input is from the RegisterFile or an Immediate</w:t>
      </w:r>
    </w:p>
    <w:p w14:paraId="2C0981C8" w14:textId="3E48E35C" w:rsidR="00DB4A46" w:rsidRDefault="00DB4A46" w:rsidP="00DB4A46">
      <w:pPr>
        <w:spacing w:before="0" w:after="0"/>
        <w:rPr>
          <w:sz w:val="18"/>
          <w:szCs w:val="18"/>
        </w:rPr>
      </w:pPr>
      <w:r>
        <w:rPr>
          <w:sz w:val="18"/>
          <w:szCs w:val="18"/>
        </w:rPr>
        <w:t>Jump,BNE,BEQ,JAL,LUI: External outputs to enable unique functions. The names are very self-explainatory.</w:t>
      </w:r>
    </w:p>
    <w:p w14:paraId="337E687B" w14:textId="0D47037C" w:rsidR="00DB4A46" w:rsidRDefault="00DB4A46" w:rsidP="00DB4A46">
      <w:pPr>
        <w:spacing w:before="0" w:after="0"/>
        <w:rPr>
          <w:sz w:val="18"/>
          <w:szCs w:val="18"/>
        </w:rPr>
      </w:pPr>
      <w:r>
        <w:rPr>
          <w:sz w:val="18"/>
          <w:szCs w:val="18"/>
        </w:rPr>
        <w:t>ALUOp: Pass the ALU’s Output</w:t>
      </w:r>
    </w:p>
    <w:p w14:paraId="785D7553" w14:textId="346AE3B8" w:rsidR="00DB4A46" w:rsidRDefault="00DB4A46" w:rsidP="00DB4A46">
      <w:pPr>
        <w:spacing w:before="0" w:after="0"/>
        <w:rPr>
          <w:sz w:val="18"/>
          <w:szCs w:val="18"/>
        </w:rPr>
      </w:pPr>
    </w:p>
    <w:p w14:paraId="03AED959" w14:textId="65D4D417" w:rsidR="00DB4A46" w:rsidRDefault="00DB4A46" w:rsidP="00DB4A46">
      <w:pPr>
        <w:spacing w:before="0" w:after="0"/>
        <w:rPr>
          <w:sz w:val="18"/>
          <w:szCs w:val="18"/>
        </w:rPr>
      </w:pPr>
    </w:p>
    <w:p w14:paraId="30D96F5E" w14:textId="77777777" w:rsidR="00DB4A46" w:rsidRPr="00DB4A46" w:rsidRDefault="00DB4A46" w:rsidP="00DB4A46">
      <w:pPr>
        <w:spacing w:before="0" w:after="0"/>
        <w:rPr>
          <w:sz w:val="18"/>
          <w:szCs w:val="18"/>
        </w:rPr>
      </w:pPr>
    </w:p>
    <w:p w14:paraId="3D0A78E4" w14:textId="20922A0A" w:rsidR="00E26693" w:rsidRDefault="00E26693" w:rsidP="00E26693">
      <w:pPr>
        <w:pStyle w:val="ListParagraph"/>
        <w:numPr>
          <w:ilvl w:val="0"/>
          <w:numId w:val="44"/>
        </w:numPr>
      </w:pPr>
      <w:r>
        <w:lastRenderedPageBreak/>
        <w:t>ALU</w:t>
      </w:r>
    </w:p>
    <w:p w14:paraId="56AE2DBD" w14:textId="77777777" w:rsidR="00DB4A46" w:rsidRDefault="00DB4A46" w:rsidP="00DB4A46">
      <w:pPr>
        <w:pStyle w:val="ListParagraph"/>
        <w:keepNext/>
        <w:jc w:val="center"/>
      </w:pPr>
      <w:r w:rsidRPr="00DB4A46">
        <w:drawing>
          <wp:inline distT="0" distB="0" distL="0" distR="0" wp14:anchorId="0EAA72F0" wp14:editId="20575512">
            <wp:extent cx="3559302" cy="3954779"/>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4751" cy="3960834"/>
                    </a:xfrm>
                    <a:prstGeom prst="rect">
                      <a:avLst/>
                    </a:prstGeom>
                  </pic:spPr>
                </pic:pic>
              </a:graphicData>
            </a:graphic>
          </wp:inline>
        </w:drawing>
      </w:r>
    </w:p>
    <w:p w14:paraId="226380A6" w14:textId="1EAF1F3E" w:rsidR="00DB4A46" w:rsidRDefault="00DB4A46" w:rsidP="00DB4A46">
      <w:pPr>
        <w:pStyle w:val="Caption"/>
      </w:pPr>
      <w:r>
        <w:t xml:space="preserve">Figure </w:t>
      </w:r>
      <w:r>
        <w:fldChar w:fldCharType="begin"/>
      </w:r>
      <w:r>
        <w:instrText xml:space="preserve"> SEQ Figure \* ARABIC </w:instrText>
      </w:r>
      <w:r>
        <w:fldChar w:fldCharType="separate"/>
      </w:r>
      <w:r w:rsidR="00E96347">
        <w:rPr>
          <w:noProof/>
        </w:rPr>
        <w:t>5</w:t>
      </w:r>
      <w:r>
        <w:fldChar w:fldCharType="end"/>
      </w:r>
      <w:r>
        <w:t>: ALU</w:t>
      </w:r>
    </w:p>
    <w:p w14:paraId="298FCAC5" w14:textId="3528F22B" w:rsidR="00DB4A46" w:rsidRDefault="00DB4A46" w:rsidP="00DB4A46">
      <w:pPr>
        <w:ind w:firstLine="720"/>
      </w:pPr>
      <w:r>
        <w:t>Result is passed depending on the ALUop input, the FUNC input determines the type of operation done on the inputs, in which are made according to (Fig. 1), There’s also a Zero output which is the same as the ZeroFlag used in BNE,BEQ operations.</w:t>
      </w:r>
    </w:p>
    <w:p w14:paraId="7EDF305D" w14:textId="534F4A55" w:rsidR="00DB4A46" w:rsidRDefault="00DB4A46" w:rsidP="00DB4A46">
      <w:pPr>
        <w:ind w:firstLine="720"/>
      </w:pPr>
    </w:p>
    <w:p w14:paraId="23E3841C" w14:textId="6A4FE8DB" w:rsidR="00DB4A46" w:rsidRDefault="00DB4A46" w:rsidP="00DB4A46">
      <w:pPr>
        <w:ind w:firstLine="720"/>
      </w:pPr>
    </w:p>
    <w:p w14:paraId="16A50CBA" w14:textId="54E5F603" w:rsidR="00DB4A46" w:rsidRDefault="00DB4A46" w:rsidP="00DB4A46">
      <w:pPr>
        <w:ind w:firstLine="720"/>
      </w:pPr>
    </w:p>
    <w:p w14:paraId="151BC502" w14:textId="65619120" w:rsidR="00DB4A46" w:rsidRDefault="00DB4A46" w:rsidP="00DB4A46">
      <w:pPr>
        <w:ind w:firstLine="720"/>
      </w:pPr>
    </w:p>
    <w:p w14:paraId="6B0969B1" w14:textId="632888CF" w:rsidR="00DB4A46" w:rsidRDefault="00DB4A46" w:rsidP="00DB4A46">
      <w:pPr>
        <w:ind w:firstLine="720"/>
      </w:pPr>
    </w:p>
    <w:p w14:paraId="2515616A" w14:textId="4046EEC8" w:rsidR="00DB4A46" w:rsidRDefault="00DB4A46" w:rsidP="00DB4A46">
      <w:pPr>
        <w:ind w:firstLine="720"/>
      </w:pPr>
    </w:p>
    <w:p w14:paraId="7C434F3C" w14:textId="3D43B62B" w:rsidR="00DB4A46" w:rsidRDefault="00DB4A46" w:rsidP="00DB4A46">
      <w:pPr>
        <w:ind w:firstLine="720"/>
      </w:pPr>
    </w:p>
    <w:p w14:paraId="69B075BF" w14:textId="31A21055" w:rsidR="00DB4A46" w:rsidRDefault="00DB4A46" w:rsidP="00DB4A46">
      <w:pPr>
        <w:ind w:firstLine="720"/>
      </w:pPr>
    </w:p>
    <w:p w14:paraId="151629D4" w14:textId="77777777" w:rsidR="00E96347" w:rsidRDefault="00DB4A46" w:rsidP="00E96347">
      <w:pPr>
        <w:pStyle w:val="Heading2"/>
      </w:pPr>
      <w:r>
        <w:lastRenderedPageBreak/>
        <w:t>the cpu a whole:</w:t>
      </w:r>
    </w:p>
    <w:p w14:paraId="03E07E3C" w14:textId="628A9B99" w:rsidR="00E96347" w:rsidRDefault="00FE6E99" w:rsidP="00FE6E99">
      <w:pPr>
        <w:pStyle w:val="Heading2"/>
      </w:pPr>
      <w:r w:rsidRPr="00FE6E99">
        <w:drawing>
          <wp:inline distT="0" distB="0" distL="0" distR="0" wp14:anchorId="7A8022C8" wp14:editId="035D4ACC">
            <wp:extent cx="6400800" cy="42037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203700"/>
                    </a:xfrm>
                    <a:prstGeom prst="rect">
                      <a:avLst/>
                    </a:prstGeom>
                  </pic:spPr>
                </pic:pic>
              </a:graphicData>
            </a:graphic>
          </wp:inline>
        </w:drawing>
      </w:r>
    </w:p>
    <w:p w14:paraId="5D7C114C" w14:textId="03470AD8" w:rsidR="00DB4A46" w:rsidRDefault="00E96347" w:rsidP="00E96347">
      <w:pPr>
        <w:pStyle w:val="Caption"/>
      </w:pPr>
      <w:r>
        <w:t xml:space="preserve">Figure </w:t>
      </w:r>
      <w:r>
        <w:fldChar w:fldCharType="begin"/>
      </w:r>
      <w:r>
        <w:instrText xml:space="preserve"> SEQ Figure \* ARABIC </w:instrText>
      </w:r>
      <w:r>
        <w:fldChar w:fldCharType="separate"/>
      </w:r>
      <w:r>
        <w:rPr>
          <w:noProof/>
        </w:rPr>
        <w:t>6</w:t>
      </w:r>
      <w:r>
        <w:fldChar w:fldCharType="end"/>
      </w:r>
      <w:r>
        <w:t>: The full CPU</w:t>
      </w:r>
    </w:p>
    <w:p w14:paraId="5F3FA8C5" w14:textId="6F75C302" w:rsidR="00E96347" w:rsidRDefault="00FE6E99" w:rsidP="00FE6E99">
      <w:r>
        <w:t>Most of the components are as explained in the lecture but there are some extra components added to insure the functionality of certain instructions whom include:</w:t>
      </w:r>
    </w:p>
    <w:p w14:paraId="3B86350C" w14:textId="28666B15" w:rsidR="00883179" w:rsidRDefault="00883179" w:rsidP="00883179">
      <w:pPr>
        <w:pStyle w:val="ListParagraph"/>
        <w:numPr>
          <w:ilvl w:val="0"/>
          <w:numId w:val="46"/>
        </w:numPr>
      </w:pPr>
    </w:p>
    <w:p w14:paraId="11B3063D" w14:textId="3B1EF9F7" w:rsidR="00463763" w:rsidRDefault="00463763" w:rsidP="00E96347">
      <w:r>
        <w:tab/>
      </w:r>
      <w:r w:rsidRPr="00463763">
        <w:drawing>
          <wp:inline distT="0" distB="0" distL="0" distR="0" wp14:anchorId="6E41562A" wp14:editId="5B938257">
            <wp:extent cx="2385267" cy="70110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5267" cy="701101"/>
                    </a:xfrm>
                    <a:prstGeom prst="rect">
                      <a:avLst/>
                    </a:prstGeom>
                  </pic:spPr>
                </pic:pic>
              </a:graphicData>
            </a:graphic>
          </wp:inline>
        </w:drawing>
      </w:r>
      <w:r w:rsidR="00883179">
        <w:t xml:space="preserve"> </w:t>
      </w:r>
      <w:r w:rsidR="00883179" w:rsidRPr="00883179">
        <w:drawing>
          <wp:inline distT="0" distB="0" distL="0" distR="0" wp14:anchorId="2E685532" wp14:editId="7399182F">
            <wp:extent cx="1287892" cy="80779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7892" cy="807790"/>
                    </a:xfrm>
                    <a:prstGeom prst="rect">
                      <a:avLst/>
                    </a:prstGeom>
                  </pic:spPr>
                </pic:pic>
              </a:graphicData>
            </a:graphic>
          </wp:inline>
        </w:drawing>
      </w:r>
    </w:p>
    <w:p w14:paraId="1A104CE9" w14:textId="25E67289" w:rsidR="00463763" w:rsidRDefault="00463763" w:rsidP="00E96347">
      <w:r>
        <w:tab/>
        <w:t>The</w:t>
      </w:r>
      <w:r w:rsidR="00883179">
        <w:t xml:space="preserve"> 3 series</w:t>
      </w:r>
      <w:r>
        <w:t xml:space="preserve"> multiplexers pick </w:t>
      </w:r>
      <w:r w:rsidR="00883179">
        <w:t>between which register to write depending on the function,</w:t>
      </w:r>
    </w:p>
    <w:p w14:paraId="31FBECDC" w14:textId="21A37660" w:rsidR="00883179" w:rsidRDefault="00883179" w:rsidP="00883179">
      <w:pPr>
        <w:pStyle w:val="ListParagraph"/>
        <w:numPr>
          <w:ilvl w:val="0"/>
          <w:numId w:val="45"/>
        </w:numPr>
      </w:pPr>
      <w:r>
        <w:t>R-Type: Decoded from OP-CODE</w:t>
      </w:r>
    </w:p>
    <w:p w14:paraId="1700FA1F" w14:textId="6DA37646" w:rsidR="00883179" w:rsidRDefault="00883179" w:rsidP="00883179">
      <w:pPr>
        <w:pStyle w:val="ListParagraph"/>
        <w:numPr>
          <w:ilvl w:val="0"/>
          <w:numId w:val="45"/>
        </w:numPr>
      </w:pPr>
      <w:r>
        <w:t>JAL: R7</w:t>
      </w:r>
    </w:p>
    <w:p w14:paraId="779A8110" w14:textId="14C4A94B" w:rsidR="00883179" w:rsidRDefault="00883179" w:rsidP="00883179">
      <w:pPr>
        <w:pStyle w:val="ListParagraph"/>
        <w:numPr>
          <w:ilvl w:val="0"/>
          <w:numId w:val="45"/>
        </w:numPr>
      </w:pPr>
      <w:r>
        <w:t xml:space="preserve">LUI: R1 </w:t>
      </w:r>
    </w:p>
    <w:p w14:paraId="579F6C93" w14:textId="293C9FD4" w:rsidR="00883179" w:rsidRDefault="00883179" w:rsidP="00883179">
      <w:pPr>
        <w:ind w:left="720"/>
      </w:pPr>
      <w:r>
        <w:lastRenderedPageBreak/>
        <w:t>While the WriteData 2bit mux selects what data to write depending on the aforementioned input.</w:t>
      </w:r>
    </w:p>
    <w:p w14:paraId="15CC54E5" w14:textId="3BAC4F40" w:rsidR="00883179" w:rsidRDefault="00883179" w:rsidP="00883179">
      <w:pPr>
        <w:pStyle w:val="ListParagraph"/>
        <w:numPr>
          <w:ilvl w:val="0"/>
          <w:numId w:val="46"/>
        </w:numPr>
      </w:pPr>
    </w:p>
    <w:p w14:paraId="12D59BCE" w14:textId="4CA9D37C" w:rsidR="00883179" w:rsidRDefault="00883179" w:rsidP="00883179">
      <w:pPr>
        <w:ind w:left="720" w:firstLine="720"/>
      </w:pPr>
      <w:r w:rsidRPr="00883179">
        <w:drawing>
          <wp:inline distT="0" distB="0" distL="0" distR="0" wp14:anchorId="791E1125" wp14:editId="1184A863">
            <wp:extent cx="1501270" cy="1219306"/>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1270" cy="1219306"/>
                    </a:xfrm>
                    <a:prstGeom prst="rect">
                      <a:avLst/>
                    </a:prstGeom>
                  </pic:spPr>
                </pic:pic>
              </a:graphicData>
            </a:graphic>
          </wp:inline>
        </w:drawing>
      </w:r>
    </w:p>
    <w:p w14:paraId="6492A30B" w14:textId="6FAFAAD1" w:rsidR="00883179" w:rsidRDefault="00883179" w:rsidP="00883179">
      <w:pPr>
        <w:ind w:left="720" w:firstLine="720"/>
      </w:pPr>
      <w:r>
        <w:t>The Func Mux selects where do we take the function input from,</w:t>
      </w:r>
    </w:p>
    <w:p w14:paraId="4138F82E" w14:textId="688F7D6A" w:rsidR="00883179" w:rsidRDefault="00883179" w:rsidP="00883179">
      <w:pPr>
        <w:pStyle w:val="ListParagraph"/>
        <w:numPr>
          <w:ilvl w:val="0"/>
          <w:numId w:val="47"/>
        </w:numPr>
      </w:pPr>
      <w:r>
        <w:t>0: Selects the R-Type Decoded FUNC</w:t>
      </w:r>
    </w:p>
    <w:p w14:paraId="63CB48B6" w14:textId="41CC201B" w:rsidR="00883179" w:rsidRDefault="00883179" w:rsidP="00883179">
      <w:pPr>
        <w:pStyle w:val="ListParagraph"/>
        <w:numPr>
          <w:ilvl w:val="0"/>
          <w:numId w:val="47"/>
        </w:numPr>
      </w:pPr>
      <w:r>
        <w:t>1: Basically a don’t care, connected to 3 for safety</w:t>
      </w:r>
    </w:p>
    <w:p w14:paraId="72149FFB" w14:textId="182EF7D8" w:rsidR="00883179" w:rsidRDefault="00883179" w:rsidP="00883179">
      <w:pPr>
        <w:pStyle w:val="ListParagraph"/>
        <w:numPr>
          <w:ilvl w:val="0"/>
          <w:numId w:val="47"/>
        </w:numPr>
      </w:pPr>
      <w:r>
        <w:t>2: Is picked when ALUSrc = 1 meaning the function is I-Type and we have to decode the func from the OPCODE</w:t>
      </w:r>
    </w:p>
    <w:p w14:paraId="5CE6C5E6" w14:textId="50AB06BF" w:rsidR="00883179" w:rsidRDefault="00883179" w:rsidP="00883179">
      <w:pPr>
        <w:pStyle w:val="ListParagraph"/>
        <w:numPr>
          <w:ilvl w:val="0"/>
          <w:numId w:val="47"/>
        </w:numPr>
      </w:pPr>
      <w:r>
        <w:t xml:space="preserve">3: </w:t>
      </w:r>
      <w:r>
        <w:t>Selects Function 4 which is an adder and is used in immediate address calculations in load and store functions</w:t>
      </w:r>
    </w:p>
    <w:p w14:paraId="4C2EBB4E" w14:textId="4DE079C1" w:rsidR="00883179" w:rsidRDefault="00883179" w:rsidP="00883179">
      <w:pPr>
        <w:pStyle w:val="ListParagraph"/>
        <w:numPr>
          <w:ilvl w:val="0"/>
          <w:numId w:val="46"/>
        </w:numPr>
      </w:pPr>
    </w:p>
    <w:p w14:paraId="28DBA74B" w14:textId="71420412" w:rsidR="00883179" w:rsidRDefault="00FE6E99" w:rsidP="00883179">
      <w:pPr>
        <w:ind w:left="720" w:firstLine="720"/>
      </w:pPr>
      <w:r w:rsidRPr="00FE6E99">
        <w:drawing>
          <wp:inline distT="0" distB="0" distL="0" distR="0" wp14:anchorId="0CA316A3" wp14:editId="67A81480">
            <wp:extent cx="2987299" cy="1554615"/>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7299" cy="1554615"/>
                    </a:xfrm>
                    <a:prstGeom prst="rect">
                      <a:avLst/>
                    </a:prstGeom>
                  </pic:spPr>
                </pic:pic>
              </a:graphicData>
            </a:graphic>
          </wp:inline>
        </w:drawing>
      </w:r>
    </w:p>
    <w:p w14:paraId="1082B71F" w14:textId="77777777" w:rsidR="00FE6E99" w:rsidRDefault="00883179" w:rsidP="00883179">
      <w:pPr>
        <w:ind w:left="720" w:firstLine="720"/>
      </w:pPr>
      <w:r>
        <w:t xml:space="preserve">This is the PC Manipulation area, </w:t>
      </w:r>
    </w:p>
    <w:p w14:paraId="01191C5E" w14:textId="2032A809" w:rsidR="00883179" w:rsidRDefault="00FE6E99" w:rsidP="00FE6E99">
      <w:pPr>
        <w:pStyle w:val="ListParagraph"/>
        <w:numPr>
          <w:ilvl w:val="0"/>
          <w:numId w:val="48"/>
        </w:numPr>
      </w:pPr>
      <w:r>
        <w:t>First Mux is enabled when there is a BEQ,BNE enables and takes the immediate value of the branch</w:t>
      </w:r>
    </w:p>
    <w:p w14:paraId="52653317" w14:textId="38E77D1F" w:rsidR="00FE6E99" w:rsidRDefault="00FE6E99" w:rsidP="00FE6E99">
      <w:pPr>
        <w:pStyle w:val="ListParagraph"/>
        <w:numPr>
          <w:ilvl w:val="0"/>
          <w:numId w:val="48"/>
        </w:numPr>
      </w:pPr>
      <w:r>
        <w:t>Second Mux is enabled when the J control is enabled so it passes the immediate of the J-Type</w:t>
      </w:r>
    </w:p>
    <w:p w14:paraId="23B7ECF9" w14:textId="13C725E1" w:rsidR="00FE6E99" w:rsidRDefault="00FE6E99" w:rsidP="00FE6E99">
      <w:pPr>
        <w:pStyle w:val="ListParagraph"/>
        <w:numPr>
          <w:ilvl w:val="0"/>
          <w:numId w:val="48"/>
        </w:numPr>
      </w:pPr>
      <w:r>
        <w:t>Third mux is enabled when JR is inputed as it’s the only func equal to 111</w:t>
      </w:r>
    </w:p>
    <w:p w14:paraId="5A04EFD8" w14:textId="24F33749" w:rsidR="00FE6E99" w:rsidRDefault="00FE6E99" w:rsidP="00FE6E99"/>
    <w:p w14:paraId="219CB148" w14:textId="1349CEC2" w:rsidR="00FE6E99" w:rsidRDefault="00FE6E99" w:rsidP="00FE6E99"/>
    <w:p w14:paraId="118D936A" w14:textId="323DDB6F" w:rsidR="00FE6E99" w:rsidRDefault="00FE6E99" w:rsidP="00FE6E99">
      <w:pPr>
        <w:pStyle w:val="Heading2"/>
      </w:pPr>
      <w:r>
        <w:lastRenderedPageBreak/>
        <w:t>Testing:</w:t>
      </w:r>
    </w:p>
    <w:p w14:paraId="0A17F19E" w14:textId="01D85DCB" w:rsidR="00FE6E99" w:rsidRDefault="00FE6E99" w:rsidP="00FE6E99">
      <w:r>
        <w:t>The following code was loaded into the CodeSegment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FE6E99" w14:paraId="672172D7" w14:textId="77777777" w:rsidTr="00FE6E99">
        <w:tc>
          <w:tcPr>
            <w:tcW w:w="5035" w:type="dxa"/>
          </w:tcPr>
          <w:p w14:paraId="093F8D2F" w14:textId="77777777" w:rsidR="00FE6E99" w:rsidRPr="00FE6E99" w:rsidRDefault="00FE6E99" w:rsidP="00FE6E99">
            <w:pPr>
              <w:rPr>
                <w:sz w:val="16"/>
                <w:szCs w:val="16"/>
              </w:rPr>
            </w:pPr>
            <w:r w:rsidRPr="00FE6E99">
              <w:rPr>
                <w:sz w:val="16"/>
                <w:szCs w:val="16"/>
              </w:rPr>
              <w:t>//Fill First array @ addr 0000</w:t>
            </w:r>
          </w:p>
          <w:p w14:paraId="6617E6D7" w14:textId="77777777" w:rsidR="00FE6E99" w:rsidRPr="00FE6E99" w:rsidRDefault="00FE6E99" w:rsidP="00FE6E99">
            <w:pPr>
              <w:rPr>
                <w:sz w:val="16"/>
                <w:szCs w:val="16"/>
              </w:rPr>
            </w:pPr>
            <w:r w:rsidRPr="00FE6E99">
              <w:rPr>
                <w:sz w:val="16"/>
                <w:szCs w:val="16"/>
              </w:rPr>
              <w:t>9242 | 1001 001 001 000010 | ori r1, 2</w:t>
            </w:r>
          </w:p>
          <w:p w14:paraId="3DFFAABC" w14:textId="77777777" w:rsidR="00FE6E99" w:rsidRPr="00FE6E99" w:rsidRDefault="00FE6E99" w:rsidP="00FE6E99">
            <w:pPr>
              <w:rPr>
                <w:sz w:val="16"/>
                <w:szCs w:val="16"/>
              </w:rPr>
            </w:pPr>
            <w:r w:rsidRPr="00FE6E99">
              <w:rPr>
                <w:sz w:val="16"/>
                <w:szCs w:val="16"/>
              </w:rPr>
              <w:t>7040 | 0111 000 001 000000 | sw r1, 0</w:t>
            </w:r>
          </w:p>
          <w:p w14:paraId="1445C5F7" w14:textId="77777777" w:rsidR="00FE6E99" w:rsidRPr="00FE6E99" w:rsidRDefault="00FE6E99" w:rsidP="00FE6E99">
            <w:pPr>
              <w:rPr>
                <w:sz w:val="16"/>
                <w:szCs w:val="16"/>
              </w:rPr>
            </w:pPr>
            <w:r w:rsidRPr="00FE6E99">
              <w:rPr>
                <w:sz w:val="16"/>
                <w:szCs w:val="16"/>
              </w:rPr>
              <w:t>4241 | 0100 001 001 000001 | addi r1,r1,1</w:t>
            </w:r>
          </w:p>
          <w:p w14:paraId="53C85C23" w14:textId="77777777" w:rsidR="00FE6E99" w:rsidRPr="00FE6E99" w:rsidRDefault="00FE6E99" w:rsidP="00FE6E99">
            <w:pPr>
              <w:rPr>
                <w:sz w:val="16"/>
                <w:szCs w:val="16"/>
              </w:rPr>
            </w:pPr>
            <w:r w:rsidRPr="00FE6E99">
              <w:rPr>
                <w:sz w:val="16"/>
                <w:szCs w:val="16"/>
              </w:rPr>
              <w:t>7041 | 0111 000 001 000001 | sw r1, 1</w:t>
            </w:r>
          </w:p>
          <w:p w14:paraId="48838886" w14:textId="77777777" w:rsidR="00FE6E99" w:rsidRPr="00FE6E99" w:rsidRDefault="00FE6E99" w:rsidP="00FE6E99">
            <w:pPr>
              <w:rPr>
                <w:sz w:val="16"/>
                <w:szCs w:val="16"/>
              </w:rPr>
            </w:pPr>
            <w:r w:rsidRPr="00FE6E99">
              <w:rPr>
                <w:sz w:val="16"/>
                <w:szCs w:val="16"/>
              </w:rPr>
              <w:t>4241 | 0100 001 001 000001 | addi r1,r1,1</w:t>
            </w:r>
          </w:p>
          <w:p w14:paraId="79196666" w14:textId="77777777" w:rsidR="00FE6E99" w:rsidRPr="00FE6E99" w:rsidRDefault="00FE6E99" w:rsidP="00FE6E99">
            <w:pPr>
              <w:rPr>
                <w:sz w:val="16"/>
                <w:szCs w:val="16"/>
              </w:rPr>
            </w:pPr>
            <w:r w:rsidRPr="00FE6E99">
              <w:rPr>
                <w:sz w:val="16"/>
                <w:szCs w:val="16"/>
              </w:rPr>
              <w:t>7042 | 0111 000 001 000010 | sw r1, 2</w:t>
            </w:r>
          </w:p>
          <w:p w14:paraId="5E7A6292" w14:textId="77777777" w:rsidR="00FE6E99" w:rsidRPr="00FE6E99" w:rsidRDefault="00FE6E99" w:rsidP="00FE6E99">
            <w:pPr>
              <w:rPr>
                <w:sz w:val="16"/>
                <w:szCs w:val="16"/>
              </w:rPr>
            </w:pPr>
          </w:p>
          <w:p w14:paraId="18245D46" w14:textId="77777777" w:rsidR="00FE6E99" w:rsidRPr="00FE6E99" w:rsidRDefault="00FE6E99" w:rsidP="00FE6E99">
            <w:pPr>
              <w:rPr>
                <w:sz w:val="16"/>
                <w:szCs w:val="16"/>
              </w:rPr>
            </w:pPr>
            <w:r w:rsidRPr="00FE6E99">
              <w:rPr>
                <w:sz w:val="16"/>
                <w:szCs w:val="16"/>
              </w:rPr>
              <w:t>//Fill Second Array @ addr 0004</w:t>
            </w:r>
          </w:p>
          <w:p w14:paraId="461AFEED" w14:textId="77777777" w:rsidR="00FE6E99" w:rsidRPr="00FE6E99" w:rsidRDefault="00FE6E99" w:rsidP="00FE6E99">
            <w:pPr>
              <w:rPr>
                <w:sz w:val="16"/>
                <w:szCs w:val="16"/>
              </w:rPr>
            </w:pPr>
            <w:r w:rsidRPr="00FE6E99">
              <w:rPr>
                <w:sz w:val="16"/>
                <w:szCs w:val="16"/>
              </w:rPr>
              <w:t>9484 | 1001 010 010 000100 | ori r2, 0004 //load arr addr</w:t>
            </w:r>
          </w:p>
          <w:p w14:paraId="14B2A24B" w14:textId="77777777" w:rsidR="00FE6E99" w:rsidRPr="00FE6E99" w:rsidRDefault="00FE6E99" w:rsidP="00FE6E99">
            <w:pPr>
              <w:rPr>
                <w:sz w:val="16"/>
                <w:szCs w:val="16"/>
              </w:rPr>
            </w:pPr>
            <w:r w:rsidRPr="00FE6E99">
              <w:rPr>
                <w:sz w:val="16"/>
                <w:szCs w:val="16"/>
              </w:rPr>
              <w:t>60c0 | 0110 000 011 000000 | lw r3,x0000</w:t>
            </w:r>
          </w:p>
          <w:p w14:paraId="2408C2B5" w14:textId="77777777" w:rsidR="00FE6E99" w:rsidRPr="00FE6E99" w:rsidRDefault="00FE6E99" w:rsidP="00FE6E99">
            <w:pPr>
              <w:rPr>
                <w:sz w:val="16"/>
                <w:szCs w:val="16"/>
              </w:rPr>
            </w:pPr>
            <w:r w:rsidRPr="00FE6E99">
              <w:rPr>
                <w:sz w:val="16"/>
                <w:szCs w:val="16"/>
              </w:rPr>
              <w:t>02c9 | 0000 001 011 001 001| or r1,r1,r3  //2 or 4 = 6</w:t>
            </w:r>
          </w:p>
          <w:p w14:paraId="7F225AB7" w14:textId="77777777" w:rsidR="00FE6E99" w:rsidRPr="00FE6E99" w:rsidRDefault="00FE6E99" w:rsidP="00FE6E99">
            <w:pPr>
              <w:rPr>
                <w:sz w:val="16"/>
                <w:szCs w:val="16"/>
              </w:rPr>
            </w:pPr>
            <w:r w:rsidRPr="00FE6E99">
              <w:rPr>
                <w:sz w:val="16"/>
                <w:szCs w:val="16"/>
              </w:rPr>
              <w:t>7440 | 0111 010 001 000000 | sw r1, 0(r2) //r3 = 0004</w:t>
            </w:r>
          </w:p>
          <w:p w14:paraId="63FF0AD3" w14:textId="77777777" w:rsidR="00FE6E99" w:rsidRPr="00FE6E99" w:rsidRDefault="00FE6E99" w:rsidP="00FE6E99">
            <w:pPr>
              <w:rPr>
                <w:sz w:val="16"/>
                <w:szCs w:val="16"/>
              </w:rPr>
            </w:pPr>
            <w:r w:rsidRPr="00FE6E99">
              <w:rPr>
                <w:sz w:val="16"/>
                <w:szCs w:val="16"/>
              </w:rPr>
              <w:t>4241 | 0100 001 001 000001 | addi r1,r1,1</w:t>
            </w:r>
          </w:p>
          <w:p w14:paraId="4A4F33AB" w14:textId="77777777" w:rsidR="00FE6E99" w:rsidRPr="00FE6E99" w:rsidRDefault="00FE6E99" w:rsidP="00FE6E99">
            <w:pPr>
              <w:rPr>
                <w:sz w:val="16"/>
                <w:szCs w:val="16"/>
              </w:rPr>
            </w:pPr>
            <w:r w:rsidRPr="00FE6E99">
              <w:rPr>
                <w:sz w:val="16"/>
                <w:szCs w:val="16"/>
              </w:rPr>
              <w:t>4481 | 0100 010 010 000001 | addi r2,r2,1</w:t>
            </w:r>
          </w:p>
          <w:p w14:paraId="5B7DF9FE" w14:textId="77777777" w:rsidR="00FE6E99" w:rsidRPr="00FE6E99" w:rsidRDefault="00FE6E99" w:rsidP="00FE6E99">
            <w:pPr>
              <w:rPr>
                <w:sz w:val="16"/>
                <w:szCs w:val="16"/>
              </w:rPr>
            </w:pPr>
            <w:r w:rsidRPr="00FE6E99">
              <w:rPr>
                <w:sz w:val="16"/>
                <w:szCs w:val="16"/>
              </w:rPr>
              <w:t>7440 | 0111 010 001 000000 | sw r1, 0(r2)</w:t>
            </w:r>
          </w:p>
          <w:p w14:paraId="0AEC5B12" w14:textId="77777777" w:rsidR="00FE6E99" w:rsidRPr="00FE6E99" w:rsidRDefault="00FE6E99" w:rsidP="00FE6E99">
            <w:pPr>
              <w:rPr>
                <w:sz w:val="16"/>
                <w:szCs w:val="16"/>
              </w:rPr>
            </w:pPr>
            <w:r w:rsidRPr="00FE6E99">
              <w:rPr>
                <w:sz w:val="16"/>
                <w:szCs w:val="16"/>
              </w:rPr>
              <w:t>4241 | 0100 001 001 000001 | addi r1,r1,1</w:t>
            </w:r>
          </w:p>
          <w:p w14:paraId="286E7431" w14:textId="77777777" w:rsidR="00FE6E99" w:rsidRPr="00FE6E99" w:rsidRDefault="00FE6E99" w:rsidP="00FE6E99">
            <w:pPr>
              <w:rPr>
                <w:sz w:val="16"/>
                <w:szCs w:val="16"/>
              </w:rPr>
            </w:pPr>
            <w:r w:rsidRPr="00FE6E99">
              <w:rPr>
                <w:sz w:val="16"/>
                <w:szCs w:val="16"/>
              </w:rPr>
              <w:t>4481 | 0100 010 010 000001 | addi r2,r2,1</w:t>
            </w:r>
          </w:p>
          <w:p w14:paraId="306C4D8C" w14:textId="77777777" w:rsidR="00FE6E99" w:rsidRPr="00FE6E99" w:rsidRDefault="00FE6E99" w:rsidP="00FE6E99">
            <w:pPr>
              <w:rPr>
                <w:sz w:val="16"/>
                <w:szCs w:val="16"/>
              </w:rPr>
            </w:pPr>
            <w:r w:rsidRPr="00FE6E99">
              <w:rPr>
                <w:sz w:val="16"/>
                <w:szCs w:val="16"/>
              </w:rPr>
              <w:t>7440 | 0111 010 001 000000 | sw r1, 0(r2)</w:t>
            </w:r>
          </w:p>
          <w:p w14:paraId="45E7D438" w14:textId="77777777" w:rsidR="00FE6E99" w:rsidRPr="00FE6E99" w:rsidRDefault="00FE6E99" w:rsidP="00FE6E99">
            <w:pPr>
              <w:rPr>
                <w:sz w:val="16"/>
                <w:szCs w:val="16"/>
              </w:rPr>
            </w:pPr>
          </w:p>
          <w:p w14:paraId="1B262490" w14:textId="70B98F0C" w:rsidR="00FE6E99" w:rsidRPr="00686F3B" w:rsidRDefault="00FE6E99" w:rsidP="00FE6E99">
            <w:pPr>
              <w:rPr>
                <w:b/>
                <w:bCs/>
                <w:sz w:val="16"/>
                <w:szCs w:val="16"/>
              </w:rPr>
            </w:pPr>
            <w:r w:rsidRPr="00686F3B">
              <w:rPr>
                <w:b/>
                <w:bCs/>
                <w:sz w:val="16"/>
                <w:szCs w:val="16"/>
              </w:rPr>
              <w:t>d020 | 1101 0000 0001 0000 |  JAL by 20 hex to procedure</w:t>
            </w:r>
          </w:p>
        </w:tc>
        <w:tc>
          <w:tcPr>
            <w:tcW w:w="5035" w:type="dxa"/>
          </w:tcPr>
          <w:p w14:paraId="6F4F0EB1" w14:textId="77777777" w:rsidR="00FE6E99" w:rsidRPr="00FE6E99" w:rsidRDefault="00FE6E99" w:rsidP="00FE6E99">
            <w:pPr>
              <w:rPr>
                <w:sz w:val="16"/>
                <w:szCs w:val="16"/>
              </w:rPr>
            </w:pPr>
          </w:p>
          <w:p w14:paraId="46F384FA" w14:textId="77777777" w:rsidR="00FE6E99" w:rsidRPr="00FE6E99" w:rsidRDefault="00FE6E99" w:rsidP="00FE6E99">
            <w:pPr>
              <w:rPr>
                <w:sz w:val="16"/>
                <w:szCs w:val="16"/>
              </w:rPr>
            </w:pPr>
            <w:r w:rsidRPr="00FE6E99">
              <w:rPr>
                <w:sz w:val="16"/>
                <w:szCs w:val="16"/>
              </w:rPr>
              <w:t>//Procedure</w:t>
            </w:r>
          </w:p>
          <w:p w14:paraId="07413B39" w14:textId="77777777" w:rsidR="00FE6E99" w:rsidRPr="00FE6E99" w:rsidRDefault="00FE6E99" w:rsidP="00FE6E99">
            <w:pPr>
              <w:rPr>
                <w:sz w:val="16"/>
                <w:szCs w:val="16"/>
              </w:rPr>
            </w:pPr>
            <w:r w:rsidRPr="00FE6E99">
              <w:rPr>
                <w:sz w:val="16"/>
                <w:szCs w:val="16"/>
              </w:rPr>
              <w:t>024b | 0000 001 001 001 011 | xor r1,r1,r1</w:t>
            </w:r>
          </w:p>
          <w:p w14:paraId="6C89A95C" w14:textId="77777777" w:rsidR="00FE6E99" w:rsidRPr="00FE6E99" w:rsidRDefault="00FE6E99" w:rsidP="00FE6E99">
            <w:pPr>
              <w:rPr>
                <w:sz w:val="16"/>
                <w:szCs w:val="16"/>
              </w:rPr>
            </w:pPr>
            <w:r w:rsidRPr="00FE6E99">
              <w:rPr>
                <w:sz w:val="16"/>
                <w:szCs w:val="16"/>
              </w:rPr>
              <w:t>9240 | 1001 001 001 000000  | ori r1, 0 //addr 1</w:t>
            </w:r>
          </w:p>
          <w:p w14:paraId="78331C57" w14:textId="77777777" w:rsidR="00FE6E99" w:rsidRPr="00FE6E99" w:rsidRDefault="00FE6E99" w:rsidP="00FE6E99">
            <w:pPr>
              <w:rPr>
                <w:sz w:val="16"/>
                <w:szCs w:val="16"/>
              </w:rPr>
            </w:pPr>
            <w:r w:rsidRPr="00FE6E99">
              <w:rPr>
                <w:sz w:val="16"/>
                <w:szCs w:val="16"/>
              </w:rPr>
              <w:t>0493 | 0000 010 010 010 011 | xor r2,r2,r2</w:t>
            </w:r>
          </w:p>
          <w:p w14:paraId="5BD3216D" w14:textId="77777777" w:rsidR="00FE6E99" w:rsidRPr="00FE6E99" w:rsidRDefault="00FE6E99" w:rsidP="00FE6E99">
            <w:pPr>
              <w:rPr>
                <w:sz w:val="16"/>
                <w:szCs w:val="16"/>
              </w:rPr>
            </w:pPr>
            <w:r w:rsidRPr="00FE6E99">
              <w:rPr>
                <w:sz w:val="16"/>
                <w:szCs w:val="16"/>
              </w:rPr>
              <w:t>9484 | 1001 010 010 000100  | ori r2, 4 //addr 2</w:t>
            </w:r>
          </w:p>
          <w:p w14:paraId="4DB63B1F" w14:textId="77777777" w:rsidR="00FE6E99" w:rsidRPr="00FE6E99" w:rsidRDefault="00FE6E99" w:rsidP="00FE6E99">
            <w:pPr>
              <w:rPr>
                <w:sz w:val="16"/>
                <w:szCs w:val="16"/>
              </w:rPr>
            </w:pPr>
            <w:r w:rsidRPr="00FE6E99">
              <w:rPr>
                <w:sz w:val="16"/>
                <w:szCs w:val="16"/>
              </w:rPr>
              <w:t>06db | 0000 011 011 011 011 | xor r3,r3,r3</w:t>
            </w:r>
          </w:p>
          <w:p w14:paraId="6306FD02" w14:textId="77777777" w:rsidR="00FE6E99" w:rsidRPr="00FE6E99" w:rsidRDefault="00FE6E99" w:rsidP="00FE6E99">
            <w:pPr>
              <w:rPr>
                <w:sz w:val="16"/>
                <w:szCs w:val="16"/>
              </w:rPr>
            </w:pPr>
            <w:r w:rsidRPr="00FE6E99">
              <w:rPr>
                <w:sz w:val="16"/>
                <w:szCs w:val="16"/>
              </w:rPr>
              <w:t>96c3 | 1001 011 011 000011  | ori r3, 3 //size</w:t>
            </w:r>
          </w:p>
          <w:p w14:paraId="1E253362" w14:textId="77777777" w:rsidR="00FE6E99" w:rsidRPr="00FE6E99" w:rsidRDefault="00FE6E99" w:rsidP="00FE6E99">
            <w:pPr>
              <w:rPr>
                <w:sz w:val="16"/>
                <w:szCs w:val="16"/>
              </w:rPr>
            </w:pPr>
            <w:r w:rsidRPr="00FE6E99">
              <w:rPr>
                <w:sz w:val="16"/>
                <w:szCs w:val="16"/>
              </w:rPr>
              <w:t>9D88 | 1001 110 110 001000  | ori r6, 8 //store index</w:t>
            </w:r>
          </w:p>
          <w:p w14:paraId="14310188" w14:textId="77777777" w:rsidR="00FE6E99" w:rsidRPr="00FE6E99" w:rsidRDefault="00FE6E99" w:rsidP="00FE6E99">
            <w:pPr>
              <w:rPr>
                <w:sz w:val="16"/>
                <w:szCs w:val="16"/>
              </w:rPr>
            </w:pPr>
          </w:p>
          <w:p w14:paraId="37148A76" w14:textId="77777777" w:rsidR="00FE6E99" w:rsidRPr="00686F3B" w:rsidRDefault="00FE6E99" w:rsidP="00FE6E99">
            <w:pPr>
              <w:rPr>
                <w:b/>
                <w:bCs/>
                <w:sz w:val="16"/>
                <w:szCs w:val="16"/>
              </w:rPr>
            </w:pPr>
            <w:r w:rsidRPr="00686F3B">
              <w:rPr>
                <w:b/>
                <w:bCs/>
                <w:sz w:val="16"/>
                <w:szCs w:val="16"/>
              </w:rPr>
              <w:t>loop:</w:t>
            </w:r>
          </w:p>
          <w:p w14:paraId="2A10925B" w14:textId="77777777" w:rsidR="00FE6E99" w:rsidRPr="00FE6E99" w:rsidRDefault="00FE6E99" w:rsidP="00FE6E99">
            <w:pPr>
              <w:rPr>
                <w:sz w:val="16"/>
                <w:szCs w:val="16"/>
              </w:rPr>
            </w:pPr>
            <w:r w:rsidRPr="00FE6E99">
              <w:rPr>
                <w:sz w:val="16"/>
                <w:szCs w:val="16"/>
              </w:rPr>
              <w:t>6300 | 0110 001 100 000000 | lw r4, [r1]</w:t>
            </w:r>
          </w:p>
          <w:p w14:paraId="58CB7D75" w14:textId="77777777" w:rsidR="00FE6E99" w:rsidRPr="00FE6E99" w:rsidRDefault="00FE6E99" w:rsidP="00FE6E99">
            <w:pPr>
              <w:rPr>
                <w:sz w:val="16"/>
                <w:szCs w:val="16"/>
              </w:rPr>
            </w:pPr>
            <w:r w:rsidRPr="00FE6E99">
              <w:rPr>
                <w:sz w:val="16"/>
                <w:szCs w:val="16"/>
              </w:rPr>
              <w:t>6540 | 0110 010 101 000000 | lw r5, [r2]</w:t>
            </w:r>
          </w:p>
          <w:p w14:paraId="1198C786" w14:textId="77777777" w:rsidR="00FE6E99" w:rsidRPr="00FE6E99" w:rsidRDefault="00FE6E99" w:rsidP="00FE6E99">
            <w:pPr>
              <w:rPr>
                <w:sz w:val="16"/>
                <w:szCs w:val="16"/>
              </w:rPr>
            </w:pPr>
            <w:r w:rsidRPr="00FE6E99">
              <w:rPr>
                <w:sz w:val="16"/>
                <w:szCs w:val="16"/>
              </w:rPr>
              <w:t>0964 | 0000 100 101 100 100| add r4,r4,r5</w:t>
            </w:r>
          </w:p>
          <w:p w14:paraId="2D2B273D" w14:textId="77777777" w:rsidR="00FE6E99" w:rsidRPr="00FE6E99" w:rsidRDefault="00FE6E99" w:rsidP="00FE6E99">
            <w:pPr>
              <w:rPr>
                <w:sz w:val="16"/>
                <w:szCs w:val="16"/>
              </w:rPr>
            </w:pPr>
            <w:r w:rsidRPr="00FE6E99">
              <w:rPr>
                <w:sz w:val="16"/>
                <w:szCs w:val="16"/>
              </w:rPr>
              <w:t>7D00 | 0111 110 100 000000 | store in 8 from r4</w:t>
            </w:r>
          </w:p>
          <w:p w14:paraId="6B8D148B" w14:textId="77777777" w:rsidR="00FE6E99" w:rsidRPr="00FE6E99" w:rsidRDefault="00FE6E99" w:rsidP="00FE6E99">
            <w:pPr>
              <w:rPr>
                <w:sz w:val="16"/>
                <w:szCs w:val="16"/>
              </w:rPr>
            </w:pPr>
            <w:r w:rsidRPr="00FE6E99">
              <w:rPr>
                <w:sz w:val="16"/>
                <w:szCs w:val="16"/>
              </w:rPr>
              <w:t>4241 | 0100 001 001 000001 | addi r1,r1,1</w:t>
            </w:r>
          </w:p>
          <w:p w14:paraId="1E59F9FB" w14:textId="77777777" w:rsidR="00FE6E99" w:rsidRPr="00FE6E99" w:rsidRDefault="00FE6E99" w:rsidP="00FE6E99">
            <w:pPr>
              <w:rPr>
                <w:sz w:val="16"/>
                <w:szCs w:val="16"/>
              </w:rPr>
            </w:pPr>
            <w:r w:rsidRPr="00FE6E99">
              <w:rPr>
                <w:sz w:val="16"/>
                <w:szCs w:val="16"/>
              </w:rPr>
              <w:t>4481 | 0100 010 010 000001 | addi r2,r2,1</w:t>
            </w:r>
          </w:p>
          <w:p w14:paraId="7CD7D1CB" w14:textId="77777777" w:rsidR="00FE6E99" w:rsidRPr="00FE6E99" w:rsidRDefault="00FE6E99" w:rsidP="00FE6E99">
            <w:pPr>
              <w:rPr>
                <w:sz w:val="16"/>
                <w:szCs w:val="16"/>
              </w:rPr>
            </w:pPr>
            <w:r w:rsidRPr="00FE6E99">
              <w:rPr>
                <w:sz w:val="16"/>
                <w:szCs w:val="16"/>
              </w:rPr>
              <w:t>4D81 | 0100 110 110 000001 | addi r6,r6,1</w:t>
            </w:r>
          </w:p>
          <w:p w14:paraId="7E98611D" w14:textId="77777777" w:rsidR="00FE6E99" w:rsidRPr="00FE6E99" w:rsidRDefault="00FE6E99" w:rsidP="00FE6E99">
            <w:pPr>
              <w:rPr>
                <w:sz w:val="16"/>
                <w:szCs w:val="16"/>
              </w:rPr>
            </w:pPr>
            <w:r w:rsidRPr="00FE6E99">
              <w:rPr>
                <w:sz w:val="16"/>
                <w:szCs w:val="16"/>
              </w:rPr>
              <w:t>46FF | 0100 011 011 111111 | addi r3,r3,-1</w:t>
            </w:r>
          </w:p>
          <w:p w14:paraId="36D285DB" w14:textId="77777777" w:rsidR="00FE6E99" w:rsidRPr="00686F3B" w:rsidRDefault="00FE6E99" w:rsidP="00FE6E99">
            <w:pPr>
              <w:rPr>
                <w:b/>
                <w:bCs/>
                <w:sz w:val="16"/>
                <w:szCs w:val="16"/>
              </w:rPr>
            </w:pPr>
            <w:r w:rsidRPr="00686F3B">
              <w:rPr>
                <w:b/>
                <w:bCs/>
                <w:sz w:val="16"/>
                <w:szCs w:val="16"/>
              </w:rPr>
              <w:t>B0F7 | 1011 000 011 110110 | beq r0,r3 loop(0037)</w:t>
            </w:r>
          </w:p>
          <w:p w14:paraId="4565E0D3" w14:textId="77777777" w:rsidR="00FE6E99" w:rsidRPr="00686F3B" w:rsidRDefault="00FE6E99" w:rsidP="00FE6E99">
            <w:pPr>
              <w:rPr>
                <w:b/>
                <w:bCs/>
                <w:sz w:val="16"/>
                <w:szCs w:val="16"/>
              </w:rPr>
            </w:pPr>
            <w:r w:rsidRPr="00686F3B">
              <w:rPr>
                <w:b/>
                <w:bCs/>
                <w:sz w:val="16"/>
                <w:szCs w:val="16"/>
              </w:rPr>
              <w:t>0e07 | 0000 111 000 000111 | JR</w:t>
            </w:r>
          </w:p>
          <w:p w14:paraId="21557976" w14:textId="77777777" w:rsidR="00FE6E99" w:rsidRDefault="00FE6E99" w:rsidP="00FE6E99"/>
        </w:tc>
      </w:tr>
    </w:tbl>
    <w:p w14:paraId="3C679654" w14:textId="77777777" w:rsidR="00686F3B" w:rsidRDefault="00FE6E99" w:rsidP="00FE6E99">
      <w:r>
        <w:t xml:space="preserve">It does the following: </w:t>
      </w:r>
    </w:p>
    <w:p w14:paraId="6492DEEE" w14:textId="6CFEEFA0" w:rsidR="00FE6E99" w:rsidRDefault="00FE6E99" w:rsidP="00FE6E99">
      <w:r>
        <w:t>Initiates two arrays in the DataMem segment using ORI</w:t>
      </w:r>
      <w:r w:rsidR="00686F3B">
        <w:t xml:space="preserve"> and a variable R1 which is incremented by one starting from 2, meaning we have 2,3,4 on address 0 in the data mem</w:t>
      </w:r>
    </w:p>
    <w:p w14:paraId="0B3BC889" w14:textId="08891D0C" w:rsidR="00686F3B" w:rsidRDefault="00686F3B" w:rsidP="00FE6E99">
      <w:r>
        <w:t>Second array is filled starting form addr 4, then R-type OR function is used to determine the first array index which is or r1,r3 = 6 and is then incremented in the same manner leading us to 6,7,8</w:t>
      </w:r>
    </w:p>
    <w:p w14:paraId="0F2C0398" w14:textId="1A8D9949" w:rsidR="00686F3B" w:rsidRDefault="00686F3B" w:rsidP="00FE6E99">
      <w:r>
        <w:t>Those two arrays are then added together in a loop procedure using JR and JAL which are highlighted in the text.</w:t>
      </w:r>
    </w:p>
    <w:p w14:paraId="065A2902" w14:textId="144DF44C" w:rsidR="00686F3B" w:rsidRDefault="00E02ADC" w:rsidP="00FE6E99">
      <w:r w:rsidRPr="00E02ADC">
        <w:drawing>
          <wp:anchor distT="0" distB="0" distL="114300" distR="114300" simplePos="0" relativeHeight="251658240" behindDoc="1" locked="0" layoutInCell="1" allowOverlap="1" wp14:anchorId="4200755B" wp14:editId="5677A958">
            <wp:simplePos x="0" y="0"/>
            <wp:positionH relativeFrom="column">
              <wp:posOffset>5006340</wp:posOffset>
            </wp:positionH>
            <wp:positionV relativeFrom="paragraph">
              <wp:posOffset>70485</wp:posOffset>
            </wp:positionV>
            <wp:extent cx="1276350" cy="2369185"/>
            <wp:effectExtent l="0" t="0" r="0" b="0"/>
            <wp:wrapTight wrapText="bothSides">
              <wp:wrapPolygon edited="0">
                <wp:start x="0" y="0"/>
                <wp:lineTo x="0" y="21363"/>
                <wp:lineTo x="21278" y="21363"/>
                <wp:lineTo x="21278"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76350" cy="2369185"/>
                    </a:xfrm>
                    <a:prstGeom prst="rect">
                      <a:avLst/>
                    </a:prstGeom>
                  </pic:spPr>
                </pic:pic>
              </a:graphicData>
            </a:graphic>
            <wp14:sizeRelH relativeFrom="margin">
              <wp14:pctWidth>0</wp14:pctWidth>
            </wp14:sizeRelH>
            <wp14:sizeRelV relativeFrom="margin">
              <wp14:pctHeight>0</wp14:pctHeight>
            </wp14:sizeRelV>
          </wp:anchor>
        </w:drawing>
      </w:r>
      <w:r w:rsidR="00686F3B">
        <w:t xml:space="preserve">The expected output is: 8, A, </w:t>
      </w:r>
      <w:r>
        <w:t>C</w:t>
      </w:r>
    </w:p>
    <w:p w14:paraId="0DA1D2D7" w14:textId="47A86A29" w:rsidR="00E02ADC" w:rsidRDefault="00E02ADC" w:rsidP="00FE6E99">
      <w:r>
        <w:t>We can see the array on the right-hand side with the 4</w:t>
      </w:r>
      <w:r w:rsidRPr="00E02ADC">
        <w:rPr>
          <w:vertAlign w:val="superscript"/>
        </w:rPr>
        <w:t>th</w:t>
      </w:r>
      <w:r>
        <w:t xml:space="preserve"> register being the JR return address.</w:t>
      </w:r>
    </w:p>
    <w:p w14:paraId="4600D0A0" w14:textId="24FE51D2" w:rsidR="00E02ADC" w:rsidRDefault="00E02ADC" w:rsidP="00FE6E99"/>
    <w:p w14:paraId="0CE17345" w14:textId="4958FDFA" w:rsidR="00686F3B" w:rsidRDefault="00686F3B" w:rsidP="00FE6E99"/>
    <w:sectPr w:rsidR="00686F3B" w:rsidSect="00845898">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440" w:right="1080" w:bottom="1440" w:left="1080" w:header="720" w:footer="720" w:gutter="0"/>
      <w:pgNumType w:fmt="upp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12A9EA" w14:textId="77777777" w:rsidR="00DE6D25" w:rsidRDefault="00DE6D25">
      <w:pPr>
        <w:spacing w:before="0" w:after="0" w:line="240" w:lineRule="auto"/>
      </w:pPr>
      <w:r>
        <w:separator/>
      </w:r>
    </w:p>
    <w:p w14:paraId="690D7695" w14:textId="77777777" w:rsidR="00DE6D25" w:rsidRDefault="00DE6D25"/>
  </w:endnote>
  <w:endnote w:type="continuationSeparator" w:id="0">
    <w:p w14:paraId="29564CBA" w14:textId="77777777" w:rsidR="00DE6D25" w:rsidRDefault="00DE6D25">
      <w:pPr>
        <w:spacing w:before="0" w:after="0" w:line="240" w:lineRule="auto"/>
      </w:pPr>
      <w:r>
        <w:continuationSeparator/>
      </w:r>
    </w:p>
    <w:p w14:paraId="6ECA4BAB" w14:textId="77777777" w:rsidR="00DE6D25" w:rsidRDefault="00DE6D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CC362" w14:textId="77777777" w:rsidR="00725277" w:rsidRDefault="00725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AEE9AE" w14:textId="77777777" w:rsidR="00F23FBD" w:rsidRDefault="00F23FBD">
    <w:pPr>
      <w:pStyle w:val="Footer"/>
    </w:pPr>
    <w:r>
      <w:t xml:space="preserve">PAGE </w:t>
    </w:r>
    <w:r>
      <w:fldChar w:fldCharType="begin"/>
    </w:r>
    <w:r>
      <w:instrText xml:space="preserve"> PAGE  \* Arabic  \* MERGEFORMAT </w:instrText>
    </w:r>
    <w:r>
      <w:fldChar w:fldCharType="separate"/>
    </w:r>
    <w:r>
      <w:rPr>
        <w:noProof/>
      </w:rPr>
      <w:t>1</w:t>
    </w:r>
    <w:r>
      <w:fldChar w:fldCharType="end"/>
    </w:r>
  </w:p>
  <w:p w14:paraId="52E3CB28" w14:textId="77777777" w:rsidR="00F23FBD" w:rsidRDefault="00F23FB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9F5CB" w14:textId="573A9314" w:rsidR="00F23FBD" w:rsidRDefault="00954D87" w:rsidP="00817ECC">
    <w:pPr>
      <w:pStyle w:val="Footer"/>
    </w:pPr>
    <w:r>
      <w:t>2</w:t>
    </w:r>
    <w:r w:rsidR="00725277">
      <w:t>9</w:t>
    </w:r>
    <w:bookmarkStart w:id="5" w:name="_GoBack"/>
    <w:bookmarkEnd w:id="5"/>
    <w:r w:rsidR="00F23FBD">
      <w:t>/</w:t>
    </w:r>
    <w:r>
      <w:t>12</w:t>
    </w:r>
    <w:r w:rsidR="00F23FBD">
      <w:t>/</w:t>
    </w:r>
    <w:r>
      <w:t>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9F06A" w14:textId="77777777" w:rsidR="00DE6D25" w:rsidRDefault="00DE6D25">
      <w:pPr>
        <w:spacing w:before="0" w:after="0" w:line="240" w:lineRule="auto"/>
      </w:pPr>
      <w:r>
        <w:separator/>
      </w:r>
    </w:p>
    <w:p w14:paraId="31190EAA" w14:textId="77777777" w:rsidR="00DE6D25" w:rsidRDefault="00DE6D25"/>
  </w:footnote>
  <w:footnote w:type="continuationSeparator" w:id="0">
    <w:p w14:paraId="2647258D" w14:textId="77777777" w:rsidR="00DE6D25" w:rsidRDefault="00DE6D25">
      <w:pPr>
        <w:spacing w:before="0" w:after="0" w:line="240" w:lineRule="auto"/>
      </w:pPr>
      <w:r>
        <w:continuationSeparator/>
      </w:r>
    </w:p>
    <w:p w14:paraId="12784819" w14:textId="77777777" w:rsidR="00DE6D25" w:rsidRDefault="00DE6D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5C2A3" w14:textId="77777777" w:rsidR="00725277" w:rsidRDefault="00725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2CD97" w14:textId="77777777" w:rsidR="00725277" w:rsidRDefault="00725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BD57D" w14:textId="77777777" w:rsidR="00725277" w:rsidRDefault="00725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06841AA"/>
    <w:multiLevelType w:val="hybridMultilevel"/>
    <w:tmpl w:val="A4E8F46E"/>
    <w:lvl w:ilvl="0" w:tplc="36584A3A">
      <w:start w:val="1"/>
      <w:numFmt w:val="upperRoman"/>
      <w:lvlText w:val="I.%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B702B6"/>
    <w:multiLevelType w:val="hybridMultilevel"/>
    <w:tmpl w:val="3F142B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3C54D68"/>
    <w:multiLevelType w:val="hybridMultilevel"/>
    <w:tmpl w:val="C492C1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66F24"/>
    <w:multiLevelType w:val="multilevel"/>
    <w:tmpl w:val="273E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34FE9"/>
    <w:multiLevelType w:val="hybridMultilevel"/>
    <w:tmpl w:val="0E74E4F0"/>
    <w:lvl w:ilvl="0" w:tplc="7AD0DBB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882C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5305C0"/>
    <w:multiLevelType w:val="hybridMultilevel"/>
    <w:tmpl w:val="7B725E4C"/>
    <w:lvl w:ilvl="0" w:tplc="04090013">
      <w:start w:val="1"/>
      <w:numFmt w:val="upperRoman"/>
      <w:lvlText w:val="%1."/>
      <w:lvlJc w:val="righ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090834BA"/>
    <w:multiLevelType w:val="hybridMultilevel"/>
    <w:tmpl w:val="B10228C6"/>
    <w:lvl w:ilvl="0" w:tplc="B9AC817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7934D5"/>
    <w:multiLevelType w:val="hybridMultilevel"/>
    <w:tmpl w:val="EF1E134E"/>
    <w:lvl w:ilvl="0" w:tplc="CD0A94EE">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0" w15:restartNumberingAfterBreak="0">
    <w:nsid w:val="11EE188B"/>
    <w:multiLevelType w:val="hybridMultilevel"/>
    <w:tmpl w:val="90D6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947C70"/>
    <w:multiLevelType w:val="hybridMultilevel"/>
    <w:tmpl w:val="386CF764"/>
    <w:lvl w:ilvl="0" w:tplc="68342756">
      <w:start w:val="1"/>
      <w:numFmt w:val="bullet"/>
      <w:lvlText w:val="•"/>
      <w:lvlJc w:val="left"/>
      <w:pPr>
        <w:ind w:left="16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F20C91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9781890">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9DAEC32E">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2FA891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6AAF3D8">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0ACEF0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8CC5BD2">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F94F2B0">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13D62C87"/>
    <w:multiLevelType w:val="hybridMultilevel"/>
    <w:tmpl w:val="D3E8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55AA8"/>
    <w:multiLevelType w:val="hybridMultilevel"/>
    <w:tmpl w:val="6E645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AF204D"/>
    <w:multiLevelType w:val="hybridMultilevel"/>
    <w:tmpl w:val="E500F63E"/>
    <w:lvl w:ilvl="0" w:tplc="36584A3A">
      <w:start w:val="1"/>
      <w:numFmt w:val="upperRoman"/>
      <w:lvlText w:val="I.%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91E27F0"/>
    <w:multiLevelType w:val="hybridMultilevel"/>
    <w:tmpl w:val="69AA0530"/>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A94741"/>
    <w:multiLevelType w:val="hybridMultilevel"/>
    <w:tmpl w:val="460CC96E"/>
    <w:lvl w:ilvl="0" w:tplc="745091E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D6592"/>
    <w:multiLevelType w:val="hybridMultilevel"/>
    <w:tmpl w:val="C3CA935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D2E7CD8"/>
    <w:multiLevelType w:val="hybridMultilevel"/>
    <w:tmpl w:val="65BE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63475"/>
    <w:multiLevelType w:val="hybridMultilevel"/>
    <w:tmpl w:val="D44037B0"/>
    <w:lvl w:ilvl="0" w:tplc="D73E1FA4">
      <w:start w:val="1"/>
      <w:numFmt w:val="upperRoman"/>
      <w:lvlText w:val="I.%1."/>
      <w:lvlJc w:val="center"/>
      <w:pPr>
        <w:ind w:left="1080" w:hanging="360"/>
      </w:pPr>
      <w:rPr>
        <w:rFonts w:hint="default"/>
        <w:sz w:val="25"/>
        <w:szCs w:val="25"/>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DB708EA"/>
    <w:multiLevelType w:val="multilevel"/>
    <w:tmpl w:val="2E6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ED7CA6"/>
    <w:multiLevelType w:val="hybridMultilevel"/>
    <w:tmpl w:val="626056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221441"/>
    <w:multiLevelType w:val="hybridMultilevel"/>
    <w:tmpl w:val="784445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750399"/>
    <w:multiLevelType w:val="hybridMultilevel"/>
    <w:tmpl w:val="66E4A868"/>
    <w:lvl w:ilvl="0" w:tplc="36584A3A">
      <w:start w:val="1"/>
      <w:numFmt w:val="upperRoman"/>
      <w:lvlText w:val="I.%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CB6275"/>
    <w:multiLevelType w:val="hybridMultilevel"/>
    <w:tmpl w:val="BF4AFDB6"/>
    <w:lvl w:ilvl="0" w:tplc="01D0D1E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27E37"/>
    <w:multiLevelType w:val="hybridMultilevel"/>
    <w:tmpl w:val="9E3AC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1815AB"/>
    <w:multiLevelType w:val="hybridMultilevel"/>
    <w:tmpl w:val="48184A5C"/>
    <w:lvl w:ilvl="0" w:tplc="3F80A230">
      <w:start w:val="1"/>
      <w:numFmt w:val="upperRoman"/>
      <w:lvlText w:val="%1."/>
      <w:lvlJc w:val="right"/>
      <w:pPr>
        <w:ind w:left="720" w:hanging="360"/>
      </w:pPr>
      <w:rPr>
        <w:rFonts w:hint="default"/>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F77956"/>
    <w:multiLevelType w:val="hybridMultilevel"/>
    <w:tmpl w:val="D5B65852"/>
    <w:lvl w:ilvl="0" w:tplc="7DD86B7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2DC04E4"/>
    <w:multiLevelType w:val="hybridMultilevel"/>
    <w:tmpl w:val="82CA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C7A3B"/>
    <w:multiLevelType w:val="hybridMultilevel"/>
    <w:tmpl w:val="D654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FE11B1"/>
    <w:multiLevelType w:val="hybridMultilevel"/>
    <w:tmpl w:val="AC8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A8344C"/>
    <w:multiLevelType w:val="hybridMultilevel"/>
    <w:tmpl w:val="FDE61068"/>
    <w:lvl w:ilvl="0" w:tplc="36584A3A">
      <w:start w:val="1"/>
      <w:numFmt w:val="upperRoman"/>
      <w:lvlText w:val="I.%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DFC589C"/>
    <w:multiLevelType w:val="hybridMultilevel"/>
    <w:tmpl w:val="543E62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333646"/>
    <w:multiLevelType w:val="hybridMultilevel"/>
    <w:tmpl w:val="9512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8C7CF4"/>
    <w:multiLevelType w:val="hybridMultilevel"/>
    <w:tmpl w:val="C51AF286"/>
    <w:lvl w:ilvl="0" w:tplc="3992DF5E">
      <w:numFmt w:val="bullet"/>
      <w:lvlText w:val="-"/>
      <w:lvlJc w:val="left"/>
      <w:pPr>
        <w:ind w:left="720" w:hanging="360"/>
      </w:pPr>
      <w:rPr>
        <w:rFonts w:ascii="Constantia" w:eastAsiaTheme="minorEastAsia"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E73627"/>
    <w:multiLevelType w:val="hybridMultilevel"/>
    <w:tmpl w:val="5CAE1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15559A"/>
    <w:multiLevelType w:val="hybridMultilevel"/>
    <w:tmpl w:val="7E921BE2"/>
    <w:lvl w:ilvl="0" w:tplc="B90CA1BE">
      <w:start w:val="9"/>
      <w:numFmt w:val="upperLetter"/>
      <w:lvlText w:val="%1."/>
      <w:lvlJc w:val="left"/>
      <w:pPr>
        <w:ind w:left="720" w:hanging="360"/>
      </w:pPr>
      <w:rPr>
        <w:rFonts w:asciiTheme="majorHAnsi" w:eastAsiaTheme="majorEastAsia" w:hAnsiTheme="majorHAnsi" w:cstheme="majorBidi" w:hint="default"/>
        <w:color w:val="4A66AC" w:themeColor="accen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7B1CA8"/>
    <w:multiLevelType w:val="hybridMultilevel"/>
    <w:tmpl w:val="598A7B9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51514EF"/>
    <w:multiLevelType w:val="hybridMultilevel"/>
    <w:tmpl w:val="ACDE3E66"/>
    <w:lvl w:ilvl="0" w:tplc="B5B677A0">
      <w:start w:val="1"/>
      <w:numFmt w:val="upperRoman"/>
      <w:lvlText w:val="II.%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0649F3"/>
    <w:multiLevelType w:val="hybridMultilevel"/>
    <w:tmpl w:val="7DBAC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EC0166"/>
    <w:multiLevelType w:val="hybridMultilevel"/>
    <w:tmpl w:val="331E6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4E46F9"/>
    <w:multiLevelType w:val="hybridMultilevel"/>
    <w:tmpl w:val="C34E1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6E4A76"/>
    <w:multiLevelType w:val="hybridMultilevel"/>
    <w:tmpl w:val="4EBCF622"/>
    <w:lvl w:ilvl="0" w:tplc="8BC22D5C">
      <w:start w:val="1"/>
      <w:numFmt w:val="upperRom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A25B35"/>
    <w:multiLevelType w:val="hybridMultilevel"/>
    <w:tmpl w:val="8D4C06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8616DF6"/>
    <w:multiLevelType w:val="hybridMultilevel"/>
    <w:tmpl w:val="A8149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2577B8"/>
    <w:multiLevelType w:val="hybridMultilevel"/>
    <w:tmpl w:val="29D08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865B05"/>
    <w:multiLevelType w:val="hybridMultilevel"/>
    <w:tmpl w:val="6BA03D78"/>
    <w:lvl w:ilvl="0" w:tplc="8AAEA604">
      <w:start w:val="2"/>
      <w:numFmt w:val="upp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7" w15:restartNumberingAfterBreak="0">
    <w:nsid w:val="7F402040"/>
    <w:multiLevelType w:val="hybridMultilevel"/>
    <w:tmpl w:val="394209D2"/>
    <w:lvl w:ilvl="0" w:tplc="A36A9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4"/>
  </w:num>
  <w:num w:numId="3">
    <w:abstractNumId w:val="21"/>
  </w:num>
  <w:num w:numId="4">
    <w:abstractNumId w:val="6"/>
  </w:num>
  <w:num w:numId="5">
    <w:abstractNumId w:val="42"/>
  </w:num>
  <w:num w:numId="6">
    <w:abstractNumId w:val="4"/>
  </w:num>
  <w:num w:numId="7">
    <w:abstractNumId w:val="41"/>
  </w:num>
  <w:num w:numId="8">
    <w:abstractNumId w:val="26"/>
  </w:num>
  <w:num w:numId="9">
    <w:abstractNumId w:val="38"/>
  </w:num>
  <w:num w:numId="10">
    <w:abstractNumId w:val="1"/>
  </w:num>
  <w:num w:numId="11">
    <w:abstractNumId w:val="23"/>
  </w:num>
  <w:num w:numId="12">
    <w:abstractNumId w:val="14"/>
  </w:num>
  <w:num w:numId="13">
    <w:abstractNumId w:val="19"/>
  </w:num>
  <w:num w:numId="14">
    <w:abstractNumId w:val="22"/>
  </w:num>
  <w:num w:numId="15">
    <w:abstractNumId w:val="3"/>
  </w:num>
  <w:num w:numId="16">
    <w:abstractNumId w:val="31"/>
  </w:num>
  <w:num w:numId="17">
    <w:abstractNumId w:val="4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8"/>
  </w:num>
  <w:num w:numId="21">
    <w:abstractNumId w:val="33"/>
  </w:num>
  <w:num w:numId="22">
    <w:abstractNumId w:val="27"/>
  </w:num>
  <w:num w:numId="23">
    <w:abstractNumId w:val="30"/>
  </w:num>
  <w:num w:numId="24">
    <w:abstractNumId w:val="12"/>
  </w:num>
  <w:num w:numId="25">
    <w:abstractNumId w:val="32"/>
  </w:num>
  <w:num w:numId="26">
    <w:abstractNumId w:val="20"/>
  </w:num>
  <w:num w:numId="27">
    <w:abstractNumId w:val="29"/>
  </w:num>
  <w:num w:numId="28">
    <w:abstractNumId w:val="28"/>
  </w:num>
  <w:num w:numId="29">
    <w:abstractNumId w:val="47"/>
  </w:num>
  <w:num w:numId="30">
    <w:abstractNumId w:val="37"/>
  </w:num>
  <w:num w:numId="31">
    <w:abstractNumId w:val="15"/>
  </w:num>
  <w:num w:numId="32">
    <w:abstractNumId w:val="36"/>
  </w:num>
  <w:num w:numId="33">
    <w:abstractNumId w:val="8"/>
  </w:num>
  <w:num w:numId="34">
    <w:abstractNumId w:val="16"/>
  </w:num>
  <w:num w:numId="35">
    <w:abstractNumId w:val="5"/>
  </w:num>
  <w:num w:numId="36">
    <w:abstractNumId w:val="7"/>
  </w:num>
  <w:num w:numId="37">
    <w:abstractNumId w:val="46"/>
  </w:num>
  <w:num w:numId="38">
    <w:abstractNumId w:val="24"/>
  </w:num>
  <w:num w:numId="39">
    <w:abstractNumId w:val="10"/>
  </w:num>
  <w:num w:numId="40">
    <w:abstractNumId w:val="25"/>
  </w:num>
  <w:num w:numId="41">
    <w:abstractNumId w:val="11"/>
  </w:num>
  <w:num w:numId="42">
    <w:abstractNumId w:val="39"/>
  </w:num>
  <w:num w:numId="43">
    <w:abstractNumId w:val="40"/>
  </w:num>
  <w:num w:numId="44">
    <w:abstractNumId w:val="35"/>
  </w:num>
  <w:num w:numId="45">
    <w:abstractNumId w:val="43"/>
  </w:num>
  <w:num w:numId="46">
    <w:abstractNumId w:val="45"/>
  </w:num>
  <w:num w:numId="47">
    <w:abstractNumId w:val="17"/>
  </w:num>
  <w:num w:numId="4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BE"/>
    <w:rsid w:val="00000F5B"/>
    <w:rsid w:val="0000609E"/>
    <w:rsid w:val="00013EC6"/>
    <w:rsid w:val="000310A7"/>
    <w:rsid w:val="00032641"/>
    <w:rsid w:val="0006236A"/>
    <w:rsid w:val="00063A49"/>
    <w:rsid w:val="000748AA"/>
    <w:rsid w:val="000919D9"/>
    <w:rsid w:val="00094E15"/>
    <w:rsid w:val="000B18BE"/>
    <w:rsid w:val="000F565A"/>
    <w:rsid w:val="000F5D53"/>
    <w:rsid w:val="0010284D"/>
    <w:rsid w:val="00116BDE"/>
    <w:rsid w:val="00117E05"/>
    <w:rsid w:val="0012519F"/>
    <w:rsid w:val="00125208"/>
    <w:rsid w:val="00133C7E"/>
    <w:rsid w:val="00143D05"/>
    <w:rsid w:val="001638F6"/>
    <w:rsid w:val="00163F41"/>
    <w:rsid w:val="0016524F"/>
    <w:rsid w:val="00167DE4"/>
    <w:rsid w:val="00170B08"/>
    <w:rsid w:val="0018575E"/>
    <w:rsid w:val="00186AC2"/>
    <w:rsid w:val="00195A9E"/>
    <w:rsid w:val="001A04C4"/>
    <w:rsid w:val="001A2000"/>
    <w:rsid w:val="001F2945"/>
    <w:rsid w:val="00212601"/>
    <w:rsid w:val="0021335A"/>
    <w:rsid w:val="00224DD2"/>
    <w:rsid w:val="00243D3E"/>
    <w:rsid w:val="0025285F"/>
    <w:rsid w:val="002560F4"/>
    <w:rsid w:val="00264C6D"/>
    <w:rsid w:val="0028045D"/>
    <w:rsid w:val="002817BC"/>
    <w:rsid w:val="002844F2"/>
    <w:rsid w:val="00290E6E"/>
    <w:rsid w:val="00292763"/>
    <w:rsid w:val="00292F11"/>
    <w:rsid w:val="002F7B00"/>
    <w:rsid w:val="003209D6"/>
    <w:rsid w:val="00334A73"/>
    <w:rsid w:val="00334E86"/>
    <w:rsid w:val="0034102D"/>
    <w:rsid w:val="003422FF"/>
    <w:rsid w:val="00346883"/>
    <w:rsid w:val="003547D8"/>
    <w:rsid w:val="00361E92"/>
    <w:rsid w:val="00362F20"/>
    <w:rsid w:val="00367FE5"/>
    <w:rsid w:val="0037550F"/>
    <w:rsid w:val="00397042"/>
    <w:rsid w:val="003A4C9C"/>
    <w:rsid w:val="003A783F"/>
    <w:rsid w:val="003B286C"/>
    <w:rsid w:val="003B527F"/>
    <w:rsid w:val="003B7123"/>
    <w:rsid w:val="003B7EA9"/>
    <w:rsid w:val="003C1060"/>
    <w:rsid w:val="003C2BF2"/>
    <w:rsid w:val="003E6A6E"/>
    <w:rsid w:val="003F02F7"/>
    <w:rsid w:val="003F1EFB"/>
    <w:rsid w:val="003F1F52"/>
    <w:rsid w:val="0040307B"/>
    <w:rsid w:val="00412B9E"/>
    <w:rsid w:val="00422E95"/>
    <w:rsid w:val="00425412"/>
    <w:rsid w:val="00425B52"/>
    <w:rsid w:val="0043071D"/>
    <w:rsid w:val="0045366C"/>
    <w:rsid w:val="00463763"/>
    <w:rsid w:val="004654EB"/>
    <w:rsid w:val="00472588"/>
    <w:rsid w:val="004952C4"/>
    <w:rsid w:val="004A5DA8"/>
    <w:rsid w:val="004A6363"/>
    <w:rsid w:val="004C6FC9"/>
    <w:rsid w:val="004D2061"/>
    <w:rsid w:val="004D63BE"/>
    <w:rsid w:val="00502CC3"/>
    <w:rsid w:val="0052749B"/>
    <w:rsid w:val="005311D9"/>
    <w:rsid w:val="00553AC8"/>
    <w:rsid w:val="005872C3"/>
    <w:rsid w:val="00587B09"/>
    <w:rsid w:val="00592673"/>
    <w:rsid w:val="005949B5"/>
    <w:rsid w:val="005968DE"/>
    <w:rsid w:val="005A1C5A"/>
    <w:rsid w:val="005A4983"/>
    <w:rsid w:val="005B12B8"/>
    <w:rsid w:val="005E3606"/>
    <w:rsid w:val="005E3982"/>
    <w:rsid w:val="005F341D"/>
    <w:rsid w:val="005F3D23"/>
    <w:rsid w:val="005F41D4"/>
    <w:rsid w:val="0060246A"/>
    <w:rsid w:val="00612EE4"/>
    <w:rsid w:val="00620475"/>
    <w:rsid w:val="00632555"/>
    <w:rsid w:val="00637816"/>
    <w:rsid w:val="006402F8"/>
    <w:rsid w:val="006570E9"/>
    <w:rsid w:val="006603FC"/>
    <w:rsid w:val="006615B6"/>
    <w:rsid w:val="006674C7"/>
    <w:rsid w:val="006740DA"/>
    <w:rsid w:val="006867D6"/>
    <w:rsid w:val="00686F3B"/>
    <w:rsid w:val="00687E6B"/>
    <w:rsid w:val="00690EFD"/>
    <w:rsid w:val="00691F52"/>
    <w:rsid w:val="00693B3B"/>
    <w:rsid w:val="006B0A01"/>
    <w:rsid w:val="006D49D6"/>
    <w:rsid w:val="006D6D86"/>
    <w:rsid w:val="006E7C0F"/>
    <w:rsid w:val="006F05C0"/>
    <w:rsid w:val="006F417D"/>
    <w:rsid w:val="006F682C"/>
    <w:rsid w:val="007021DE"/>
    <w:rsid w:val="00707A42"/>
    <w:rsid w:val="00725277"/>
    <w:rsid w:val="00732607"/>
    <w:rsid w:val="00733264"/>
    <w:rsid w:val="00735CA3"/>
    <w:rsid w:val="0074074A"/>
    <w:rsid w:val="00794D5A"/>
    <w:rsid w:val="007A5190"/>
    <w:rsid w:val="007C4596"/>
    <w:rsid w:val="007D0B2B"/>
    <w:rsid w:val="007D2283"/>
    <w:rsid w:val="007E5B1A"/>
    <w:rsid w:val="007E61AF"/>
    <w:rsid w:val="007F1646"/>
    <w:rsid w:val="007F6CC9"/>
    <w:rsid w:val="00817ECC"/>
    <w:rsid w:val="0083052B"/>
    <w:rsid w:val="00844483"/>
    <w:rsid w:val="00845898"/>
    <w:rsid w:val="00862B1E"/>
    <w:rsid w:val="0086784C"/>
    <w:rsid w:val="00883179"/>
    <w:rsid w:val="00886065"/>
    <w:rsid w:val="008932AD"/>
    <w:rsid w:val="008A1434"/>
    <w:rsid w:val="008B3204"/>
    <w:rsid w:val="008C75D2"/>
    <w:rsid w:val="008E5AE1"/>
    <w:rsid w:val="008F3991"/>
    <w:rsid w:val="0090082E"/>
    <w:rsid w:val="00902399"/>
    <w:rsid w:val="009028F1"/>
    <w:rsid w:val="009032C9"/>
    <w:rsid w:val="00934F1C"/>
    <w:rsid w:val="00936806"/>
    <w:rsid w:val="009404F7"/>
    <w:rsid w:val="0094756B"/>
    <w:rsid w:val="00954D87"/>
    <w:rsid w:val="00957C76"/>
    <w:rsid w:val="00962ECA"/>
    <w:rsid w:val="00964A6A"/>
    <w:rsid w:val="00993527"/>
    <w:rsid w:val="009C1709"/>
    <w:rsid w:val="009C1754"/>
    <w:rsid w:val="009C3AC2"/>
    <w:rsid w:val="009D2231"/>
    <w:rsid w:val="009E394E"/>
    <w:rsid w:val="00A054A2"/>
    <w:rsid w:val="00A07BD0"/>
    <w:rsid w:val="00A122DB"/>
    <w:rsid w:val="00A131E0"/>
    <w:rsid w:val="00A17552"/>
    <w:rsid w:val="00A1782A"/>
    <w:rsid w:val="00A26F77"/>
    <w:rsid w:val="00A37B6D"/>
    <w:rsid w:val="00A45942"/>
    <w:rsid w:val="00A632DF"/>
    <w:rsid w:val="00A86F19"/>
    <w:rsid w:val="00A95FA2"/>
    <w:rsid w:val="00A96038"/>
    <w:rsid w:val="00AA2B35"/>
    <w:rsid w:val="00AB3FD7"/>
    <w:rsid w:val="00AC7FDD"/>
    <w:rsid w:val="00AD165F"/>
    <w:rsid w:val="00AE16C6"/>
    <w:rsid w:val="00AF56C5"/>
    <w:rsid w:val="00B04FF6"/>
    <w:rsid w:val="00B0649E"/>
    <w:rsid w:val="00B0715F"/>
    <w:rsid w:val="00B232EA"/>
    <w:rsid w:val="00B23A66"/>
    <w:rsid w:val="00B47B7A"/>
    <w:rsid w:val="00B566C5"/>
    <w:rsid w:val="00B56B82"/>
    <w:rsid w:val="00B62CE1"/>
    <w:rsid w:val="00B646B8"/>
    <w:rsid w:val="00B80A68"/>
    <w:rsid w:val="00BA31A0"/>
    <w:rsid w:val="00BC1D36"/>
    <w:rsid w:val="00BC585C"/>
    <w:rsid w:val="00BD169B"/>
    <w:rsid w:val="00C052FE"/>
    <w:rsid w:val="00C1050D"/>
    <w:rsid w:val="00C12A97"/>
    <w:rsid w:val="00C57E5A"/>
    <w:rsid w:val="00C7333A"/>
    <w:rsid w:val="00C80BD4"/>
    <w:rsid w:val="00C94F74"/>
    <w:rsid w:val="00CB37C7"/>
    <w:rsid w:val="00CB5F84"/>
    <w:rsid w:val="00CE2AD3"/>
    <w:rsid w:val="00CE3855"/>
    <w:rsid w:val="00CF3A42"/>
    <w:rsid w:val="00D20C32"/>
    <w:rsid w:val="00D2268B"/>
    <w:rsid w:val="00D30CFF"/>
    <w:rsid w:val="00D32E91"/>
    <w:rsid w:val="00D3658E"/>
    <w:rsid w:val="00D46F30"/>
    <w:rsid w:val="00D508E9"/>
    <w:rsid w:val="00D5413C"/>
    <w:rsid w:val="00D54395"/>
    <w:rsid w:val="00D618C6"/>
    <w:rsid w:val="00D827DC"/>
    <w:rsid w:val="00DA331E"/>
    <w:rsid w:val="00DB106D"/>
    <w:rsid w:val="00DB4A46"/>
    <w:rsid w:val="00DB53A1"/>
    <w:rsid w:val="00DB7FB1"/>
    <w:rsid w:val="00DC07A3"/>
    <w:rsid w:val="00DD4442"/>
    <w:rsid w:val="00DD5FB1"/>
    <w:rsid w:val="00DD6ECF"/>
    <w:rsid w:val="00DE6D25"/>
    <w:rsid w:val="00E02ADC"/>
    <w:rsid w:val="00E03CC7"/>
    <w:rsid w:val="00E106B3"/>
    <w:rsid w:val="00E117F4"/>
    <w:rsid w:val="00E11B8A"/>
    <w:rsid w:val="00E20598"/>
    <w:rsid w:val="00E26693"/>
    <w:rsid w:val="00E27F35"/>
    <w:rsid w:val="00E6058A"/>
    <w:rsid w:val="00E72297"/>
    <w:rsid w:val="00E93578"/>
    <w:rsid w:val="00E96347"/>
    <w:rsid w:val="00EE0337"/>
    <w:rsid w:val="00EF2FFB"/>
    <w:rsid w:val="00EF64B0"/>
    <w:rsid w:val="00F00D0B"/>
    <w:rsid w:val="00F046EF"/>
    <w:rsid w:val="00F06DDA"/>
    <w:rsid w:val="00F23FBD"/>
    <w:rsid w:val="00F2676D"/>
    <w:rsid w:val="00F4292E"/>
    <w:rsid w:val="00F52C97"/>
    <w:rsid w:val="00F677F9"/>
    <w:rsid w:val="00F82969"/>
    <w:rsid w:val="00F82A5A"/>
    <w:rsid w:val="00F959C0"/>
    <w:rsid w:val="00FB01F6"/>
    <w:rsid w:val="00FC428A"/>
    <w:rsid w:val="00FC5652"/>
    <w:rsid w:val="00FD1504"/>
    <w:rsid w:val="00FE6E99"/>
    <w:rsid w:val="00FF7D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1E5AFB"/>
  <w15:chartTrackingRefBased/>
  <w15:docId w15:val="{CADD5DB2-1692-485F-835D-1216D2DE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242852"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B3B"/>
    <w:rPr>
      <w:rFonts w:ascii="Segoe UI" w:hAnsi="Segoe UI"/>
    </w:rPr>
  </w:style>
  <w:style w:type="paragraph" w:styleId="Heading1">
    <w:name w:val="heading 1"/>
    <w:basedOn w:val="Normal"/>
    <w:next w:val="Normal"/>
    <w:link w:val="Heading1Char"/>
    <w:uiPriority w:val="4"/>
    <w:qFormat/>
    <w:rsid w:val="00BC585C"/>
    <w:pPr>
      <w:keepNext/>
      <w:keepLines/>
      <w:spacing w:before="600" w:after="60"/>
      <w:outlineLvl w:val="0"/>
    </w:pPr>
    <w:rPr>
      <w:rFonts w:asciiTheme="majorHAnsi" w:eastAsiaTheme="majorEastAsia" w:hAnsiTheme="majorHAnsi" w:cstheme="majorBidi"/>
      <w:b/>
      <w:color w:val="4A66AC" w:themeColor="accent1"/>
      <w:sz w:val="32"/>
      <w:szCs w:val="30"/>
    </w:rPr>
  </w:style>
  <w:style w:type="paragraph" w:styleId="Heading2">
    <w:name w:val="heading 2"/>
    <w:basedOn w:val="Normal"/>
    <w:next w:val="Normal"/>
    <w:link w:val="Heading2Char"/>
    <w:uiPriority w:val="4"/>
    <w:unhideWhenUsed/>
    <w:qFormat/>
    <w:rsid w:val="00E20598"/>
    <w:pPr>
      <w:keepNext/>
      <w:keepLines/>
      <w:spacing w:before="240" w:after="0"/>
      <w:outlineLvl w:val="1"/>
    </w:pPr>
    <w:rPr>
      <w:rFonts w:asciiTheme="majorHAnsi" w:eastAsiaTheme="majorEastAsia" w:hAnsiTheme="majorHAnsi" w:cstheme="majorBidi"/>
      <w:caps/>
      <w:color w:val="4A66AC" w:themeColor="accent1"/>
      <w:sz w:val="24"/>
    </w:rPr>
  </w:style>
  <w:style w:type="paragraph" w:styleId="Heading3">
    <w:name w:val="heading 3"/>
    <w:basedOn w:val="Normal"/>
    <w:next w:val="Normal"/>
    <w:link w:val="Heading3Char"/>
    <w:uiPriority w:val="4"/>
    <w:unhideWhenUsed/>
    <w:qFormat/>
    <w:rsid w:val="009404F7"/>
    <w:pPr>
      <w:keepNext/>
      <w:keepLines/>
      <w:spacing w:before="200" w:after="0"/>
      <w:outlineLvl w:val="2"/>
    </w:pPr>
    <w:rPr>
      <w:rFonts w:asciiTheme="majorHAnsi" w:eastAsiaTheme="majorEastAsia" w:hAnsiTheme="majorHAnsi" w:cstheme="majorBidi"/>
      <w:color w:val="4A66AC" w:themeColor="accent1"/>
      <w:sz w:val="25"/>
    </w:rPr>
  </w:style>
  <w:style w:type="paragraph" w:styleId="Heading4">
    <w:name w:val="heading 4"/>
    <w:basedOn w:val="Normal"/>
    <w:next w:val="Normal"/>
    <w:link w:val="Heading4Char"/>
    <w:uiPriority w:val="4"/>
    <w:unhideWhenUsed/>
    <w:qFormat/>
    <w:rsid w:val="00E20598"/>
    <w:pPr>
      <w:keepNext/>
      <w:keepLines/>
      <w:spacing w:before="40" w:after="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253356"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BC585C"/>
    <w:rPr>
      <w:rFonts w:asciiTheme="majorHAnsi" w:eastAsiaTheme="majorEastAsia" w:hAnsiTheme="majorHAnsi" w:cstheme="majorBidi"/>
      <w:b/>
      <w:color w:val="4A66AC" w:themeColor="accent1"/>
      <w:sz w:val="32"/>
      <w:szCs w:val="30"/>
    </w:rPr>
  </w:style>
  <w:style w:type="character" w:customStyle="1" w:styleId="Heading2Char">
    <w:name w:val="Heading 2 Char"/>
    <w:basedOn w:val="DefaultParagraphFont"/>
    <w:link w:val="Heading2"/>
    <w:uiPriority w:val="4"/>
    <w:rsid w:val="00E20598"/>
    <w:rPr>
      <w:rFonts w:asciiTheme="majorHAnsi" w:eastAsiaTheme="majorEastAsia" w:hAnsiTheme="majorHAnsi" w:cstheme="majorBidi"/>
      <w:caps/>
      <w:color w:val="4A66AC" w:themeColor="accent1"/>
      <w:sz w:val="24"/>
    </w:rPr>
  </w:style>
  <w:style w:type="character" w:customStyle="1" w:styleId="Heading3Char">
    <w:name w:val="Heading 3 Char"/>
    <w:basedOn w:val="DefaultParagraphFont"/>
    <w:link w:val="Heading3"/>
    <w:uiPriority w:val="4"/>
    <w:rsid w:val="009404F7"/>
    <w:rPr>
      <w:rFonts w:asciiTheme="majorHAnsi" w:eastAsiaTheme="majorEastAsia" w:hAnsiTheme="majorHAnsi" w:cstheme="majorBidi"/>
      <w:color w:val="4A66AC" w:themeColor="accent1"/>
      <w:sz w:val="25"/>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253356"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243255" w:themeColor="accent1" w:themeShade="7F"/>
    </w:rPr>
  </w:style>
  <w:style w:type="paragraph" w:styleId="ListBullet">
    <w:name w:val="List Bullet"/>
    <w:basedOn w:val="Normal"/>
    <w:uiPriority w:val="7"/>
    <w:unhideWhenUsed/>
    <w:qFormat/>
    <w:pPr>
      <w:numPr>
        <w:numId w:val="1"/>
      </w:numPr>
    </w:pPr>
  </w:style>
  <w:style w:type="paragraph" w:styleId="ListNumber">
    <w:name w:val="List Number"/>
    <w:basedOn w:val="Normal"/>
    <w:uiPriority w:val="5"/>
    <w:unhideWhenUsed/>
    <w:qFormat/>
    <w:rsid w:val="00264C6D"/>
    <w:pPr>
      <w:ind w:left="360"/>
      <w:contextualSpacing/>
    </w:pPr>
    <w:rPr>
      <w:sz w:val="28"/>
    </w:r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4A66AC"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4A66AC"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8A1434"/>
    <w:pPr>
      <w:spacing w:before="0" w:line="240" w:lineRule="auto"/>
      <w:jc w:val="center"/>
    </w:pPr>
    <w:rPr>
      <w:i/>
      <w:iCs/>
      <w:sz w:val="18"/>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6D6D86"/>
    <w:pPr>
      <w:tabs>
        <w:tab w:val="right" w:leader="dot" w:pos="10070"/>
      </w:tabs>
      <w:spacing w:before="0" w:after="36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4A66AC" w:themeColor="accent1"/>
        <w:left w:val="single" w:sz="4" w:space="0" w:color="4A66AC" w:themeColor="accent1"/>
        <w:bottom w:val="single" w:sz="4" w:space="0" w:color="4A66AC" w:themeColor="accent1"/>
        <w:right w:val="single" w:sz="4" w:space="0" w:color="4A66AC" w:themeColor="accent1"/>
        <w:insideH w:val="single" w:sz="4" w:space="0" w:color="4A66AC" w:themeColor="accent1"/>
        <w:insideV w:val="single" w:sz="4" w:space="0" w:color="4A66AC"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0B18BE"/>
    <w:rPr>
      <w:color w:val="9454C3" w:themeColor="hyperlink"/>
      <w:u w:val="single"/>
    </w:rPr>
  </w:style>
  <w:style w:type="character" w:styleId="UnresolvedMention">
    <w:name w:val="Unresolved Mention"/>
    <w:basedOn w:val="DefaultParagraphFont"/>
    <w:uiPriority w:val="99"/>
    <w:semiHidden/>
    <w:unhideWhenUsed/>
    <w:rsid w:val="000B18BE"/>
    <w:rPr>
      <w:color w:val="605E5C"/>
      <w:shd w:val="clear" w:color="auto" w:fill="E1DFDD"/>
    </w:rPr>
  </w:style>
  <w:style w:type="paragraph" w:styleId="ListParagraph">
    <w:name w:val="List Paragraph"/>
    <w:basedOn w:val="Normal"/>
    <w:uiPriority w:val="34"/>
    <w:qFormat/>
    <w:rsid w:val="00707A42"/>
    <w:pPr>
      <w:ind w:left="720"/>
      <w:contextualSpacing/>
    </w:pPr>
  </w:style>
  <w:style w:type="paragraph" w:styleId="NormalWeb">
    <w:name w:val="Normal (Web)"/>
    <w:basedOn w:val="Normal"/>
    <w:uiPriority w:val="99"/>
    <w:semiHidden/>
    <w:unhideWhenUsed/>
    <w:rsid w:val="003C2BF2"/>
    <w:pPr>
      <w:spacing w:before="100" w:beforeAutospacing="1" w:after="100" w:afterAutospacing="1" w:line="240" w:lineRule="auto"/>
    </w:pPr>
    <w:rPr>
      <w:rFonts w:ascii="Times New Roman" w:eastAsia="Times New Roman" w:hAnsi="Times New Roman" w:cs="Times New Roman"/>
      <w:color w:val="auto"/>
      <w:szCs w:val="24"/>
      <w:lang w:eastAsia="en-US"/>
    </w:rPr>
  </w:style>
  <w:style w:type="paragraph" w:customStyle="1" w:styleId="Default">
    <w:name w:val="Default"/>
    <w:rsid w:val="00D618C6"/>
    <w:pPr>
      <w:autoSpaceDE w:val="0"/>
      <w:autoSpaceDN w:val="0"/>
      <w:adjustRightInd w:val="0"/>
      <w:spacing w:before="0" w:after="0" w:line="240" w:lineRule="auto"/>
    </w:pPr>
    <w:rPr>
      <w:rFonts w:ascii="Times New Roman" w:eastAsiaTheme="minorHAnsi" w:hAnsi="Times New Roman" w:cs="Times New Roman"/>
      <w:color w:val="000000"/>
      <w:sz w:val="24"/>
      <w:szCs w:val="24"/>
      <w:lang w:eastAsia="en-US"/>
    </w:rPr>
  </w:style>
  <w:style w:type="paragraph" w:styleId="NoSpacing">
    <w:name w:val="No Spacing"/>
    <w:uiPriority w:val="1"/>
    <w:qFormat/>
    <w:rsid w:val="006D49D6"/>
    <w:pPr>
      <w:spacing w:before="0" w:after="0" w:line="240" w:lineRule="auto"/>
    </w:pPr>
    <w:rPr>
      <w:rFonts w:ascii="Times New Roman" w:eastAsia="Times New Roman" w:hAnsi="Times New Roman" w:cs="Times New Roman"/>
      <w:color w:val="auto"/>
      <w:sz w:val="20"/>
      <w:szCs w:val="20"/>
      <w:lang w:eastAsia="en-US"/>
    </w:rPr>
  </w:style>
  <w:style w:type="paragraph" w:customStyle="1" w:styleId="uiqtextpara">
    <w:name w:val="ui_qtext_para"/>
    <w:basedOn w:val="Normal"/>
    <w:rsid w:val="00290E6E"/>
    <w:pPr>
      <w:spacing w:before="100" w:beforeAutospacing="1" w:after="100" w:afterAutospacing="1" w:line="240" w:lineRule="auto"/>
    </w:pPr>
    <w:rPr>
      <w:rFonts w:ascii="Times New Roman" w:eastAsia="Times New Roman" w:hAnsi="Times New Roman" w:cs="Times New Roman"/>
      <w:color w:val="auto"/>
      <w:szCs w:val="24"/>
      <w:lang w:eastAsia="en-US"/>
    </w:rPr>
  </w:style>
  <w:style w:type="character" w:customStyle="1" w:styleId="Heading4Char">
    <w:name w:val="Heading 4 Char"/>
    <w:basedOn w:val="DefaultParagraphFont"/>
    <w:link w:val="Heading4"/>
    <w:uiPriority w:val="4"/>
    <w:rsid w:val="00E20598"/>
    <w:rPr>
      <w:rFonts w:asciiTheme="majorHAnsi" w:eastAsiaTheme="majorEastAsia" w:hAnsiTheme="majorHAnsi" w:cstheme="majorBidi"/>
      <w:i/>
      <w:iCs/>
      <w:color w:val="374C80" w:themeColor="accent1" w:themeShade="BF"/>
    </w:rPr>
  </w:style>
  <w:style w:type="table" w:styleId="ListTable3-Accent3">
    <w:name w:val="List Table 3 Accent 3"/>
    <w:basedOn w:val="TableNormal"/>
    <w:uiPriority w:val="48"/>
    <w:rsid w:val="0000609E"/>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character" w:styleId="FollowedHyperlink">
    <w:name w:val="FollowedHyperlink"/>
    <w:basedOn w:val="DefaultParagraphFont"/>
    <w:uiPriority w:val="99"/>
    <w:semiHidden/>
    <w:unhideWhenUsed/>
    <w:rsid w:val="002F7B00"/>
    <w:rPr>
      <w:color w:val="3EBBF0" w:themeColor="followedHyperlink"/>
      <w:u w:val="single"/>
    </w:rPr>
  </w:style>
  <w:style w:type="table" w:customStyle="1" w:styleId="TableGrid0">
    <w:name w:val="TableGrid"/>
    <w:rsid w:val="0006236A"/>
    <w:pPr>
      <w:spacing w:before="0" w:after="0" w:line="240" w:lineRule="auto"/>
    </w:pPr>
    <w:rPr>
      <w:color w:val="auto"/>
      <w:lang w:eastAsia="en-US"/>
    </w:rPr>
    <w:tblPr>
      <w:tblCellMar>
        <w:top w:w="0" w:type="dxa"/>
        <w:left w:w="0" w:type="dxa"/>
        <w:bottom w:w="0" w:type="dxa"/>
        <w:right w:w="0" w:type="dxa"/>
      </w:tblCellMar>
    </w:tblPr>
  </w:style>
  <w:style w:type="paragraph" w:styleId="Revision">
    <w:name w:val="Revision"/>
    <w:hidden/>
    <w:uiPriority w:val="99"/>
    <w:semiHidden/>
    <w:rsid w:val="00954D87"/>
    <w:pPr>
      <w:spacing w:before="0" w:after="0" w:line="240" w:lineRule="auto"/>
    </w:pPr>
    <w:rPr>
      <w:rFonts w:ascii="Segoe UI"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90390">
      <w:bodyDiv w:val="1"/>
      <w:marLeft w:val="0"/>
      <w:marRight w:val="0"/>
      <w:marTop w:val="0"/>
      <w:marBottom w:val="0"/>
      <w:divBdr>
        <w:top w:val="none" w:sz="0" w:space="0" w:color="auto"/>
        <w:left w:val="none" w:sz="0" w:space="0" w:color="auto"/>
        <w:bottom w:val="none" w:sz="0" w:space="0" w:color="auto"/>
        <w:right w:val="none" w:sz="0" w:space="0" w:color="auto"/>
      </w:divBdr>
    </w:div>
    <w:div w:id="93865063">
      <w:bodyDiv w:val="1"/>
      <w:marLeft w:val="0"/>
      <w:marRight w:val="0"/>
      <w:marTop w:val="0"/>
      <w:marBottom w:val="0"/>
      <w:divBdr>
        <w:top w:val="none" w:sz="0" w:space="0" w:color="auto"/>
        <w:left w:val="none" w:sz="0" w:space="0" w:color="auto"/>
        <w:bottom w:val="none" w:sz="0" w:space="0" w:color="auto"/>
        <w:right w:val="none" w:sz="0" w:space="0" w:color="auto"/>
      </w:divBdr>
    </w:div>
    <w:div w:id="209652611">
      <w:bodyDiv w:val="1"/>
      <w:marLeft w:val="0"/>
      <w:marRight w:val="0"/>
      <w:marTop w:val="0"/>
      <w:marBottom w:val="0"/>
      <w:divBdr>
        <w:top w:val="none" w:sz="0" w:space="0" w:color="auto"/>
        <w:left w:val="none" w:sz="0" w:space="0" w:color="auto"/>
        <w:bottom w:val="none" w:sz="0" w:space="0" w:color="auto"/>
        <w:right w:val="none" w:sz="0" w:space="0" w:color="auto"/>
      </w:divBdr>
    </w:div>
    <w:div w:id="227806024">
      <w:bodyDiv w:val="1"/>
      <w:marLeft w:val="0"/>
      <w:marRight w:val="0"/>
      <w:marTop w:val="0"/>
      <w:marBottom w:val="0"/>
      <w:divBdr>
        <w:top w:val="none" w:sz="0" w:space="0" w:color="auto"/>
        <w:left w:val="none" w:sz="0" w:space="0" w:color="auto"/>
        <w:bottom w:val="none" w:sz="0" w:space="0" w:color="auto"/>
        <w:right w:val="none" w:sz="0" w:space="0" w:color="auto"/>
      </w:divBdr>
    </w:div>
    <w:div w:id="235017775">
      <w:bodyDiv w:val="1"/>
      <w:marLeft w:val="0"/>
      <w:marRight w:val="0"/>
      <w:marTop w:val="0"/>
      <w:marBottom w:val="0"/>
      <w:divBdr>
        <w:top w:val="none" w:sz="0" w:space="0" w:color="auto"/>
        <w:left w:val="none" w:sz="0" w:space="0" w:color="auto"/>
        <w:bottom w:val="none" w:sz="0" w:space="0" w:color="auto"/>
        <w:right w:val="none" w:sz="0" w:space="0" w:color="auto"/>
      </w:divBdr>
    </w:div>
    <w:div w:id="262151918">
      <w:bodyDiv w:val="1"/>
      <w:marLeft w:val="0"/>
      <w:marRight w:val="0"/>
      <w:marTop w:val="0"/>
      <w:marBottom w:val="0"/>
      <w:divBdr>
        <w:top w:val="none" w:sz="0" w:space="0" w:color="auto"/>
        <w:left w:val="none" w:sz="0" w:space="0" w:color="auto"/>
        <w:bottom w:val="none" w:sz="0" w:space="0" w:color="auto"/>
        <w:right w:val="none" w:sz="0" w:space="0" w:color="auto"/>
      </w:divBdr>
    </w:div>
    <w:div w:id="280190570">
      <w:bodyDiv w:val="1"/>
      <w:marLeft w:val="0"/>
      <w:marRight w:val="0"/>
      <w:marTop w:val="0"/>
      <w:marBottom w:val="0"/>
      <w:divBdr>
        <w:top w:val="none" w:sz="0" w:space="0" w:color="auto"/>
        <w:left w:val="none" w:sz="0" w:space="0" w:color="auto"/>
        <w:bottom w:val="none" w:sz="0" w:space="0" w:color="auto"/>
        <w:right w:val="none" w:sz="0" w:space="0" w:color="auto"/>
      </w:divBdr>
    </w:div>
    <w:div w:id="367606687">
      <w:bodyDiv w:val="1"/>
      <w:marLeft w:val="0"/>
      <w:marRight w:val="0"/>
      <w:marTop w:val="0"/>
      <w:marBottom w:val="0"/>
      <w:divBdr>
        <w:top w:val="none" w:sz="0" w:space="0" w:color="auto"/>
        <w:left w:val="none" w:sz="0" w:space="0" w:color="auto"/>
        <w:bottom w:val="none" w:sz="0" w:space="0" w:color="auto"/>
        <w:right w:val="none" w:sz="0" w:space="0" w:color="auto"/>
      </w:divBdr>
    </w:div>
    <w:div w:id="470556167">
      <w:bodyDiv w:val="1"/>
      <w:marLeft w:val="0"/>
      <w:marRight w:val="0"/>
      <w:marTop w:val="0"/>
      <w:marBottom w:val="0"/>
      <w:divBdr>
        <w:top w:val="none" w:sz="0" w:space="0" w:color="auto"/>
        <w:left w:val="none" w:sz="0" w:space="0" w:color="auto"/>
        <w:bottom w:val="none" w:sz="0" w:space="0" w:color="auto"/>
        <w:right w:val="none" w:sz="0" w:space="0" w:color="auto"/>
      </w:divBdr>
    </w:div>
    <w:div w:id="560217714">
      <w:bodyDiv w:val="1"/>
      <w:marLeft w:val="0"/>
      <w:marRight w:val="0"/>
      <w:marTop w:val="0"/>
      <w:marBottom w:val="0"/>
      <w:divBdr>
        <w:top w:val="none" w:sz="0" w:space="0" w:color="auto"/>
        <w:left w:val="none" w:sz="0" w:space="0" w:color="auto"/>
        <w:bottom w:val="none" w:sz="0" w:space="0" w:color="auto"/>
        <w:right w:val="none" w:sz="0" w:space="0" w:color="auto"/>
      </w:divBdr>
    </w:div>
    <w:div w:id="565608368">
      <w:bodyDiv w:val="1"/>
      <w:marLeft w:val="0"/>
      <w:marRight w:val="0"/>
      <w:marTop w:val="0"/>
      <w:marBottom w:val="0"/>
      <w:divBdr>
        <w:top w:val="none" w:sz="0" w:space="0" w:color="auto"/>
        <w:left w:val="none" w:sz="0" w:space="0" w:color="auto"/>
        <w:bottom w:val="none" w:sz="0" w:space="0" w:color="auto"/>
        <w:right w:val="none" w:sz="0" w:space="0" w:color="auto"/>
      </w:divBdr>
    </w:div>
    <w:div w:id="591744082">
      <w:bodyDiv w:val="1"/>
      <w:marLeft w:val="0"/>
      <w:marRight w:val="0"/>
      <w:marTop w:val="0"/>
      <w:marBottom w:val="0"/>
      <w:divBdr>
        <w:top w:val="none" w:sz="0" w:space="0" w:color="auto"/>
        <w:left w:val="none" w:sz="0" w:space="0" w:color="auto"/>
        <w:bottom w:val="none" w:sz="0" w:space="0" w:color="auto"/>
        <w:right w:val="none" w:sz="0" w:space="0" w:color="auto"/>
      </w:divBdr>
    </w:div>
    <w:div w:id="652565889">
      <w:bodyDiv w:val="1"/>
      <w:marLeft w:val="0"/>
      <w:marRight w:val="0"/>
      <w:marTop w:val="0"/>
      <w:marBottom w:val="0"/>
      <w:divBdr>
        <w:top w:val="none" w:sz="0" w:space="0" w:color="auto"/>
        <w:left w:val="none" w:sz="0" w:space="0" w:color="auto"/>
        <w:bottom w:val="none" w:sz="0" w:space="0" w:color="auto"/>
        <w:right w:val="none" w:sz="0" w:space="0" w:color="auto"/>
      </w:divBdr>
      <w:divsChild>
        <w:div w:id="975719664">
          <w:marLeft w:val="0"/>
          <w:marRight w:val="0"/>
          <w:marTop w:val="0"/>
          <w:marBottom w:val="0"/>
          <w:divBdr>
            <w:top w:val="none" w:sz="0" w:space="0" w:color="auto"/>
            <w:left w:val="none" w:sz="0" w:space="0" w:color="auto"/>
            <w:bottom w:val="none" w:sz="0" w:space="0" w:color="auto"/>
            <w:right w:val="none" w:sz="0" w:space="0" w:color="auto"/>
          </w:divBdr>
        </w:div>
      </w:divsChild>
    </w:div>
    <w:div w:id="680425923">
      <w:bodyDiv w:val="1"/>
      <w:marLeft w:val="0"/>
      <w:marRight w:val="0"/>
      <w:marTop w:val="0"/>
      <w:marBottom w:val="0"/>
      <w:divBdr>
        <w:top w:val="none" w:sz="0" w:space="0" w:color="auto"/>
        <w:left w:val="none" w:sz="0" w:space="0" w:color="auto"/>
        <w:bottom w:val="none" w:sz="0" w:space="0" w:color="auto"/>
        <w:right w:val="none" w:sz="0" w:space="0" w:color="auto"/>
      </w:divBdr>
      <w:divsChild>
        <w:div w:id="675304909">
          <w:marLeft w:val="0"/>
          <w:marRight w:val="0"/>
          <w:marTop w:val="0"/>
          <w:marBottom w:val="0"/>
          <w:divBdr>
            <w:top w:val="none" w:sz="0" w:space="0" w:color="auto"/>
            <w:left w:val="none" w:sz="0" w:space="0" w:color="auto"/>
            <w:bottom w:val="none" w:sz="0" w:space="0" w:color="auto"/>
            <w:right w:val="none" w:sz="0" w:space="0" w:color="auto"/>
          </w:divBdr>
        </w:div>
      </w:divsChild>
    </w:div>
    <w:div w:id="727731568">
      <w:bodyDiv w:val="1"/>
      <w:marLeft w:val="0"/>
      <w:marRight w:val="0"/>
      <w:marTop w:val="0"/>
      <w:marBottom w:val="0"/>
      <w:divBdr>
        <w:top w:val="none" w:sz="0" w:space="0" w:color="auto"/>
        <w:left w:val="none" w:sz="0" w:space="0" w:color="auto"/>
        <w:bottom w:val="none" w:sz="0" w:space="0" w:color="auto"/>
        <w:right w:val="none" w:sz="0" w:space="0" w:color="auto"/>
      </w:divBdr>
    </w:div>
    <w:div w:id="895971066">
      <w:bodyDiv w:val="1"/>
      <w:marLeft w:val="0"/>
      <w:marRight w:val="0"/>
      <w:marTop w:val="0"/>
      <w:marBottom w:val="0"/>
      <w:divBdr>
        <w:top w:val="none" w:sz="0" w:space="0" w:color="auto"/>
        <w:left w:val="none" w:sz="0" w:space="0" w:color="auto"/>
        <w:bottom w:val="none" w:sz="0" w:space="0" w:color="auto"/>
        <w:right w:val="none" w:sz="0" w:space="0" w:color="auto"/>
      </w:divBdr>
    </w:div>
    <w:div w:id="952900460">
      <w:bodyDiv w:val="1"/>
      <w:marLeft w:val="0"/>
      <w:marRight w:val="0"/>
      <w:marTop w:val="0"/>
      <w:marBottom w:val="0"/>
      <w:divBdr>
        <w:top w:val="none" w:sz="0" w:space="0" w:color="auto"/>
        <w:left w:val="none" w:sz="0" w:space="0" w:color="auto"/>
        <w:bottom w:val="none" w:sz="0" w:space="0" w:color="auto"/>
        <w:right w:val="none" w:sz="0" w:space="0" w:color="auto"/>
      </w:divBdr>
    </w:div>
    <w:div w:id="972368767">
      <w:bodyDiv w:val="1"/>
      <w:marLeft w:val="0"/>
      <w:marRight w:val="0"/>
      <w:marTop w:val="0"/>
      <w:marBottom w:val="0"/>
      <w:divBdr>
        <w:top w:val="none" w:sz="0" w:space="0" w:color="auto"/>
        <w:left w:val="none" w:sz="0" w:space="0" w:color="auto"/>
        <w:bottom w:val="none" w:sz="0" w:space="0" w:color="auto"/>
        <w:right w:val="none" w:sz="0" w:space="0" w:color="auto"/>
      </w:divBdr>
    </w:div>
    <w:div w:id="1056508335">
      <w:bodyDiv w:val="1"/>
      <w:marLeft w:val="0"/>
      <w:marRight w:val="0"/>
      <w:marTop w:val="0"/>
      <w:marBottom w:val="0"/>
      <w:divBdr>
        <w:top w:val="none" w:sz="0" w:space="0" w:color="auto"/>
        <w:left w:val="none" w:sz="0" w:space="0" w:color="auto"/>
        <w:bottom w:val="none" w:sz="0" w:space="0" w:color="auto"/>
        <w:right w:val="none" w:sz="0" w:space="0" w:color="auto"/>
      </w:divBdr>
    </w:div>
    <w:div w:id="1074859136">
      <w:bodyDiv w:val="1"/>
      <w:marLeft w:val="0"/>
      <w:marRight w:val="0"/>
      <w:marTop w:val="0"/>
      <w:marBottom w:val="0"/>
      <w:divBdr>
        <w:top w:val="none" w:sz="0" w:space="0" w:color="auto"/>
        <w:left w:val="none" w:sz="0" w:space="0" w:color="auto"/>
        <w:bottom w:val="none" w:sz="0" w:space="0" w:color="auto"/>
        <w:right w:val="none" w:sz="0" w:space="0" w:color="auto"/>
      </w:divBdr>
    </w:div>
    <w:div w:id="1090391628">
      <w:bodyDiv w:val="1"/>
      <w:marLeft w:val="0"/>
      <w:marRight w:val="0"/>
      <w:marTop w:val="0"/>
      <w:marBottom w:val="0"/>
      <w:divBdr>
        <w:top w:val="none" w:sz="0" w:space="0" w:color="auto"/>
        <w:left w:val="none" w:sz="0" w:space="0" w:color="auto"/>
        <w:bottom w:val="none" w:sz="0" w:space="0" w:color="auto"/>
        <w:right w:val="none" w:sz="0" w:space="0" w:color="auto"/>
      </w:divBdr>
      <w:divsChild>
        <w:div w:id="1263302829">
          <w:marLeft w:val="0"/>
          <w:marRight w:val="0"/>
          <w:marTop w:val="0"/>
          <w:marBottom w:val="0"/>
          <w:divBdr>
            <w:top w:val="none" w:sz="0" w:space="0" w:color="auto"/>
            <w:left w:val="none" w:sz="0" w:space="0" w:color="auto"/>
            <w:bottom w:val="none" w:sz="0" w:space="0" w:color="auto"/>
            <w:right w:val="none" w:sz="0" w:space="0" w:color="auto"/>
          </w:divBdr>
        </w:div>
      </w:divsChild>
    </w:div>
    <w:div w:id="1134762310">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83045008">
      <w:bodyDiv w:val="1"/>
      <w:marLeft w:val="0"/>
      <w:marRight w:val="0"/>
      <w:marTop w:val="0"/>
      <w:marBottom w:val="0"/>
      <w:divBdr>
        <w:top w:val="none" w:sz="0" w:space="0" w:color="auto"/>
        <w:left w:val="none" w:sz="0" w:space="0" w:color="auto"/>
        <w:bottom w:val="none" w:sz="0" w:space="0" w:color="auto"/>
        <w:right w:val="none" w:sz="0" w:space="0" w:color="auto"/>
      </w:divBdr>
    </w:div>
    <w:div w:id="1783377700">
      <w:bodyDiv w:val="1"/>
      <w:marLeft w:val="0"/>
      <w:marRight w:val="0"/>
      <w:marTop w:val="0"/>
      <w:marBottom w:val="0"/>
      <w:divBdr>
        <w:top w:val="none" w:sz="0" w:space="0" w:color="auto"/>
        <w:left w:val="none" w:sz="0" w:space="0" w:color="auto"/>
        <w:bottom w:val="none" w:sz="0" w:space="0" w:color="auto"/>
        <w:right w:val="none" w:sz="0" w:space="0" w:color="auto"/>
      </w:divBdr>
    </w:div>
    <w:div w:id="1841309168">
      <w:bodyDiv w:val="1"/>
      <w:marLeft w:val="0"/>
      <w:marRight w:val="0"/>
      <w:marTop w:val="0"/>
      <w:marBottom w:val="0"/>
      <w:divBdr>
        <w:top w:val="none" w:sz="0" w:space="0" w:color="auto"/>
        <w:left w:val="none" w:sz="0" w:space="0" w:color="auto"/>
        <w:bottom w:val="none" w:sz="0" w:space="0" w:color="auto"/>
        <w:right w:val="none" w:sz="0" w:space="0" w:color="auto"/>
      </w:divBdr>
    </w:div>
    <w:div w:id="1856308510">
      <w:bodyDiv w:val="1"/>
      <w:marLeft w:val="0"/>
      <w:marRight w:val="0"/>
      <w:marTop w:val="0"/>
      <w:marBottom w:val="0"/>
      <w:divBdr>
        <w:top w:val="none" w:sz="0" w:space="0" w:color="auto"/>
        <w:left w:val="none" w:sz="0" w:space="0" w:color="auto"/>
        <w:bottom w:val="none" w:sz="0" w:space="0" w:color="auto"/>
        <w:right w:val="none" w:sz="0" w:space="0" w:color="auto"/>
      </w:divBdr>
    </w:div>
    <w:div w:id="1897550769">
      <w:bodyDiv w:val="1"/>
      <w:marLeft w:val="0"/>
      <w:marRight w:val="0"/>
      <w:marTop w:val="0"/>
      <w:marBottom w:val="0"/>
      <w:divBdr>
        <w:top w:val="none" w:sz="0" w:space="0" w:color="auto"/>
        <w:left w:val="none" w:sz="0" w:space="0" w:color="auto"/>
        <w:bottom w:val="none" w:sz="0" w:space="0" w:color="auto"/>
        <w:right w:val="none" w:sz="0" w:space="0" w:color="auto"/>
      </w:divBdr>
      <w:divsChild>
        <w:div w:id="419064819">
          <w:marLeft w:val="-240"/>
          <w:marRight w:val="-240"/>
          <w:marTop w:val="0"/>
          <w:marBottom w:val="0"/>
          <w:divBdr>
            <w:top w:val="single" w:sz="6" w:space="0" w:color="DFE1E5"/>
            <w:left w:val="single" w:sz="6" w:space="0" w:color="DFE1E5"/>
            <w:bottom w:val="single" w:sz="6" w:space="0" w:color="DFE1E5"/>
            <w:right w:val="single" w:sz="6" w:space="0" w:color="DFE1E5"/>
          </w:divBdr>
          <w:divsChild>
            <w:div w:id="291063897">
              <w:marLeft w:val="0"/>
              <w:marRight w:val="0"/>
              <w:marTop w:val="0"/>
              <w:marBottom w:val="0"/>
              <w:divBdr>
                <w:top w:val="none" w:sz="0" w:space="0" w:color="auto"/>
                <w:left w:val="none" w:sz="0" w:space="0" w:color="auto"/>
                <w:bottom w:val="none" w:sz="0" w:space="0" w:color="auto"/>
                <w:right w:val="none" w:sz="0" w:space="0" w:color="auto"/>
              </w:divBdr>
              <w:divsChild>
                <w:div w:id="710418491">
                  <w:marLeft w:val="180"/>
                  <w:marRight w:val="180"/>
                  <w:marTop w:val="0"/>
                  <w:marBottom w:val="0"/>
                  <w:divBdr>
                    <w:top w:val="none" w:sz="0" w:space="0" w:color="auto"/>
                    <w:left w:val="none" w:sz="0" w:space="0" w:color="auto"/>
                    <w:bottom w:val="none" w:sz="0" w:space="0" w:color="auto"/>
                    <w:right w:val="none" w:sz="0" w:space="0" w:color="auto"/>
                  </w:divBdr>
                  <w:divsChild>
                    <w:div w:id="900023651">
                      <w:marLeft w:val="0"/>
                      <w:marRight w:val="0"/>
                      <w:marTop w:val="0"/>
                      <w:marBottom w:val="0"/>
                      <w:divBdr>
                        <w:top w:val="none" w:sz="0" w:space="0" w:color="auto"/>
                        <w:left w:val="none" w:sz="0" w:space="0" w:color="auto"/>
                        <w:bottom w:val="none" w:sz="0" w:space="0" w:color="auto"/>
                        <w:right w:val="none" w:sz="0" w:space="0" w:color="auto"/>
                      </w:divBdr>
                      <w:divsChild>
                        <w:div w:id="1141386047">
                          <w:marLeft w:val="0"/>
                          <w:marRight w:val="0"/>
                          <w:marTop w:val="100"/>
                          <w:marBottom w:val="100"/>
                          <w:divBdr>
                            <w:top w:val="single" w:sz="6" w:space="8" w:color="4D90FE"/>
                            <w:left w:val="single" w:sz="6" w:space="8" w:color="4D90FE"/>
                            <w:bottom w:val="single" w:sz="6" w:space="0" w:color="4D90FE"/>
                            <w:right w:val="single" w:sz="6" w:space="11" w:color="4D90FE"/>
                          </w:divBdr>
                          <w:divsChild>
                            <w:div w:id="1704086538">
                              <w:marLeft w:val="0"/>
                              <w:marRight w:val="0"/>
                              <w:marTop w:val="0"/>
                              <w:marBottom w:val="0"/>
                              <w:divBdr>
                                <w:top w:val="none" w:sz="0" w:space="0" w:color="auto"/>
                                <w:left w:val="none" w:sz="0" w:space="0" w:color="auto"/>
                                <w:bottom w:val="none" w:sz="0" w:space="0" w:color="auto"/>
                                <w:right w:val="none" w:sz="0" w:space="0" w:color="auto"/>
                              </w:divBdr>
                              <w:divsChild>
                                <w:div w:id="968432634">
                                  <w:marLeft w:val="0"/>
                                  <w:marRight w:val="0"/>
                                  <w:marTop w:val="0"/>
                                  <w:marBottom w:val="0"/>
                                  <w:divBdr>
                                    <w:top w:val="none" w:sz="0" w:space="0" w:color="auto"/>
                                    <w:left w:val="none" w:sz="0" w:space="0" w:color="auto"/>
                                    <w:bottom w:val="none" w:sz="0" w:space="0" w:color="auto"/>
                                    <w:right w:val="none" w:sz="0" w:space="0" w:color="auto"/>
                                  </w:divBdr>
                                  <w:divsChild>
                                    <w:div w:id="9758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62825">
                      <w:marLeft w:val="0"/>
                      <w:marRight w:val="0"/>
                      <w:marTop w:val="0"/>
                      <w:marBottom w:val="0"/>
                      <w:divBdr>
                        <w:top w:val="none" w:sz="0" w:space="0" w:color="auto"/>
                        <w:left w:val="none" w:sz="0" w:space="0" w:color="auto"/>
                        <w:bottom w:val="none" w:sz="0" w:space="0" w:color="auto"/>
                        <w:right w:val="none" w:sz="0" w:space="0" w:color="auto"/>
                      </w:divBdr>
                    </w:div>
                    <w:div w:id="262806474">
                      <w:marLeft w:val="0"/>
                      <w:marRight w:val="0"/>
                      <w:marTop w:val="120"/>
                      <w:marBottom w:val="0"/>
                      <w:divBdr>
                        <w:top w:val="none" w:sz="0" w:space="0" w:color="auto"/>
                        <w:left w:val="none" w:sz="0" w:space="0" w:color="auto"/>
                        <w:bottom w:val="none" w:sz="0" w:space="0" w:color="auto"/>
                        <w:right w:val="none" w:sz="0" w:space="0" w:color="auto"/>
                      </w:divBdr>
                      <w:divsChild>
                        <w:div w:id="1076628584">
                          <w:marLeft w:val="0"/>
                          <w:marRight w:val="0"/>
                          <w:marTop w:val="0"/>
                          <w:marBottom w:val="0"/>
                          <w:divBdr>
                            <w:top w:val="none" w:sz="0" w:space="0" w:color="auto"/>
                            <w:left w:val="none" w:sz="0" w:space="0" w:color="auto"/>
                            <w:bottom w:val="none" w:sz="0" w:space="0" w:color="auto"/>
                            <w:right w:val="none" w:sz="0" w:space="0" w:color="auto"/>
                          </w:divBdr>
                          <w:divsChild>
                            <w:div w:id="601379673">
                              <w:marLeft w:val="60"/>
                              <w:marRight w:val="60"/>
                              <w:marTop w:val="60"/>
                              <w:marBottom w:val="60"/>
                              <w:divBdr>
                                <w:top w:val="none" w:sz="0" w:space="0" w:color="auto"/>
                                <w:left w:val="none" w:sz="0" w:space="0" w:color="auto"/>
                                <w:bottom w:val="none" w:sz="0" w:space="0" w:color="auto"/>
                                <w:right w:val="none" w:sz="0" w:space="0" w:color="auto"/>
                              </w:divBdr>
                              <w:divsChild>
                                <w:div w:id="1399092390">
                                  <w:marLeft w:val="0"/>
                                  <w:marRight w:val="0"/>
                                  <w:marTop w:val="0"/>
                                  <w:marBottom w:val="0"/>
                                  <w:divBdr>
                                    <w:top w:val="single" w:sz="6" w:space="0" w:color="DFE1E5"/>
                                    <w:left w:val="single" w:sz="6" w:space="0" w:color="DFE1E5"/>
                                    <w:bottom w:val="single" w:sz="6" w:space="0" w:color="DFE1E5"/>
                                    <w:right w:val="single" w:sz="6" w:space="0" w:color="DFE1E5"/>
                                  </w:divBdr>
                                  <w:divsChild>
                                    <w:div w:id="407773909">
                                      <w:marLeft w:val="0"/>
                                      <w:marRight w:val="0"/>
                                      <w:marTop w:val="0"/>
                                      <w:marBottom w:val="0"/>
                                      <w:divBdr>
                                        <w:top w:val="none" w:sz="0" w:space="0" w:color="auto"/>
                                        <w:left w:val="none" w:sz="0" w:space="0" w:color="auto"/>
                                        <w:bottom w:val="none" w:sz="0" w:space="0" w:color="auto"/>
                                        <w:right w:val="none" w:sz="0" w:space="0" w:color="auto"/>
                                      </w:divBdr>
                                    </w:div>
                                    <w:div w:id="13692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3733">
                              <w:marLeft w:val="60"/>
                              <w:marRight w:val="60"/>
                              <w:marTop w:val="60"/>
                              <w:marBottom w:val="60"/>
                              <w:divBdr>
                                <w:top w:val="none" w:sz="0" w:space="0" w:color="auto"/>
                                <w:left w:val="none" w:sz="0" w:space="0" w:color="auto"/>
                                <w:bottom w:val="none" w:sz="0" w:space="0" w:color="auto"/>
                                <w:right w:val="none" w:sz="0" w:space="0" w:color="auto"/>
                              </w:divBdr>
                              <w:divsChild>
                                <w:div w:id="57142873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397703268">
                              <w:marLeft w:val="60"/>
                              <w:marRight w:val="60"/>
                              <w:marTop w:val="60"/>
                              <w:marBottom w:val="60"/>
                              <w:divBdr>
                                <w:top w:val="none" w:sz="0" w:space="0" w:color="auto"/>
                                <w:left w:val="none" w:sz="0" w:space="0" w:color="auto"/>
                                <w:bottom w:val="none" w:sz="0" w:space="0" w:color="auto"/>
                                <w:right w:val="none" w:sz="0" w:space="0" w:color="auto"/>
                              </w:divBdr>
                              <w:divsChild>
                                <w:div w:id="141959947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75375790">
                              <w:marLeft w:val="60"/>
                              <w:marRight w:val="60"/>
                              <w:marTop w:val="60"/>
                              <w:marBottom w:val="60"/>
                              <w:divBdr>
                                <w:top w:val="none" w:sz="0" w:space="0" w:color="auto"/>
                                <w:left w:val="none" w:sz="0" w:space="0" w:color="auto"/>
                                <w:bottom w:val="none" w:sz="0" w:space="0" w:color="auto"/>
                                <w:right w:val="none" w:sz="0" w:space="0" w:color="auto"/>
                              </w:divBdr>
                              <w:divsChild>
                                <w:div w:id="48728381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79859014">
                              <w:marLeft w:val="60"/>
                              <w:marRight w:val="60"/>
                              <w:marTop w:val="60"/>
                              <w:marBottom w:val="60"/>
                              <w:divBdr>
                                <w:top w:val="none" w:sz="0" w:space="0" w:color="auto"/>
                                <w:left w:val="none" w:sz="0" w:space="0" w:color="auto"/>
                                <w:bottom w:val="none" w:sz="0" w:space="0" w:color="auto"/>
                                <w:right w:val="none" w:sz="0" w:space="0" w:color="auto"/>
                              </w:divBdr>
                              <w:divsChild>
                                <w:div w:id="132967861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623607748">
                              <w:marLeft w:val="60"/>
                              <w:marRight w:val="60"/>
                              <w:marTop w:val="60"/>
                              <w:marBottom w:val="60"/>
                              <w:divBdr>
                                <w:top w:val="none" w:sz="0" w:space="0" w:color="auto"/>
                                <w:left w:val="none" w:sz="0" w:space="0" w:color="auto"/>
                                <w:bottom w:val="none" w:sz="0" w:space="0" w:color="auto"/>
                                <w:right w:val="none" w:sz="0" w:space="0" w:color="auto"/>
                              </w:divBdr>
                              <w:divsChild>
                                <w:div w:id="58649923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032343856">
                              <w:marLeft w:val="60"/>
                              <w:marRight w:val="60"/>
                              <w:marTop w:val="60"/>
                              <w:marBottom w:val="60"/>
                              <w:divBdr>
                                <w:top w:val="none" w:sz="0" w:space="0" w:color="auto"/>
                                <w:left w:val="none" w:sz="0" w:space="0" w:color="auto"/>
                                <w:bottom w:val="none" w:sz="0" w:space="0" w:color="auto"/>
                                <w:right w:val="none" w:sz="0" w:space="0" w:color="auto"/>
                              </w:divBdr>
                              <w:divsChild>
                                <w:div w:id="190684029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494418775">
                              <w:marLeft w:val="60"/>
                              <w:marRight w:val="60"/>
                              <w:marTop w:val="60"/>
                              <w:marBottom w:val="60"/>
                              <w:divBdr>
                                <w:top w:val="none" w:sz="0" w:space="0" w:color="auto"/>
                                <w:left w:val="none" w:sz="0" w:space="0" w:color="auto"/>
                                <w:bottom w:val="none" w:sz="0" w:space="0" w:color="auto"/>
                                <w:right w:val="none" w:sz="0" w:space="0" w:color="auto"/>
                              </w:divBdr>
                              <w:divsChild>
                                <w:div w:id="736250691">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452430517">
                              <w:marLeft w:val="60"/>
                              <w:marRight w:val="60"/>
                              <w:marTop w:val="60"/>
                              <w:marBottom w:val="60"/>
                              <w:divBdr>
                                <w:top w:val="none" w:sz="0" w:space="0" w:color="auto"/>
                                <w:left w:val="none" w:sz="0" w:space="0" w:color="auto"/>
                                <w:bottom w:val="none" w:sz="0" w:space="0" w:color="auto"/>
                                <w:right w:val="none" w:sz="0" w:space="0" w:color="auto"/>
                              </w:divBdr>
                              <w:divsChild>
                                <w:div w:id="171935539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019429091">
                              <w:marLeft w:val="60"/>
                              <w:marRight w:val="60"/>
                              <w:marTop w:val="60"/>
                              <w:marBottom w:val="60"/>
                              <w:divBdr>
                                <w:top w:val="none" w:sz="0" w:space="0" w:color="auto"/>
                                <w:left w:val="none" w:sz="0" w:space="0" w:color="auto"/>
                                <w:bottom w:val="none" w:sz="0" w:space="0" w:color="auto"/>
                                <w:right w:val="none" w:sz="0" w:space="0" w:color="auto"/>
                              </w:divBdr>
                              <w:divsChild>
                                <w:div w:id="91705503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39698915">
                              <w:marLeft w:val="60"/>
                              <w:marRight w:val="60"/>
                              <w:marTop w:val="60"/>
                              <w:marBottom w:val="60"/>
                              <w:divBdr>
                                <w:top w:val="none" w:sz="0" w:space="0" w:color="auto"/>
                                <w:left w:val="none" w:sz="0" w:space="0" w:color="auto"/>
                                <w:bottom w:val="none" w:sz="0" w:space="0" w:color="auto"/>
                                <w:right w:val="none" w:sz="0" w:space="0" w:color="auto"/>
                              </w:divBdr>
                              <w:divsChild>
                                <w:div w:id="192541163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432477484">
                              <w:marLeft w:val="60"/>
                              <w:marRight w:val="60"/>
                              <w:marTop w:val="60"/>
                              <w:marBottom w:val="60"/>
                              <w:divBdr>
                                <w:top w:val="none" w:sz="0" w:space="0" w:color="auto"/>
                                <w:left w:val="none" w:sz="0" w:space="0" w:color="auto"/>
                                <w:bottom w:val="none" w:sz="0" w:space="0" w:color="auto"/>
                                <w:right w:val="none" w:sz="0" w:space="0" w:color="auto"/>
                              </w:divBdr>
                              <w:divsChild>
                                <w:div w:id="16359180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112869081">
                              <w:marLeft w:val="60"/>
                              <w:marRight w:val="60"/>
                              <w:marTop w:val="60"/>
                              <w:marBottom w:val="60"/>
                              <w:divBdr>
                                <w:top w:val="none" w:sz="0" w:space="0" w:color="auto"/>
                                <w:left w:val="none" w:sz="0" w:space="0" w:color="auto"/>
                                <w:bottom w:val="none" w:sz="0" w:space="0" w:color="auto"/>
                                <w:right w:val="none" w:sz="0" w:space="0" w:color="auto"/>
                              </w:divBdr>
                              <w:divsChild>
                                <w:div w:id="116662910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90106533">
                              <w:marLeft w:val="60"/>
                              <w:marRight w:val="60"/>
                              <w:marTop w:val="60"/>
                              <w:marBottom w:val="60"/>
                              <w:divBdr>
                                <w:top w:val="none" w:sz="0" w:space="0" w:color="auto"/>
                                <w:left w:val="none" w:sz="0" w:space="0" w:color="auto"/>
                                <w:bottom w:val="none" w:sz="0" w:space="0" w:color="auto"/>
                                <w:right w:val="none" w:sz="0" w:space="0" w:color="auto"/>
                              </w:divBdr>
                              <w:divsChild>
                                <w:div w:id="178049260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777410341">
                              <w:marLeft w:val="60"/>
                              <w:marRight w:val="60"/>
                              <w:marTop w:val="60"/>
                              <w:marBottom w:val="60"/>
                              <w:divBdr>
                                <w:top w:val="none" w:sz="0" w:space="0" w:color="auto"/>
                                <w:left w:val="none" w:sz="0" w:space="0" w:color="auto"/>
                                <w:bottom w:val="none" w:sz="0" w:space="0" w:color="auto"/>
                                <w:right w:val="none" w:sz="0" w:space="0" w:color="auto"/>
                              </w:divBdr>
                              <w:divsChild>
                                <w:div w:id="148284201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13196431">
                              <w:marLeft w:val="60"/>
                              <w:marRight w:val="60"/>
                              <w:marTop w:val="60"/>
                              <w:marBottom w:val="60"/>
                              <w:divBdr>
                                <w:top w:val="none" w:sz="0" w:space="0" w:color="auto"/>
                                <w:left w:val="none" w:sz="0" w:space="0" w:color="auto"/>
                                <w:bottom w:val="none" w:sz="0" w:space="0" w:color="auto"/>
                                <w:right w:val="none" w:sz="0" w:space="0" w:color="auto"/>
                              </w:divBdr>
                              <w:divsChild>
                                <w:div w:id="116211657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278484318">
                              <w:marLeft w:val="60"/>
                              <w:marRight w:val="60"/>
                              <w:marTop w:val="60"/>
                              <w:marBottom w:val="60"/>
                              <w:divBdr>
                                <w:top w:val="none" w:sz="0" w:space="0" w:color="auto"/>
                                <w:left w:val="none" w:sz="0" w:space="0" w:color="auto"/>
                                <w:bottom w:val="none" w:sz="0" w:space="0" w:color="auto"/>
                                <w:right w:val="none" w:sz="0" w:space="0" w:color="auto"/>
                              </w:divBdr>
                              <w:divsChild>
                                <w:div w:id="36452310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66067010">
                              <w:marLeft w:val="60"/>
                              <w:marRight w:val="60"/>
                              <w:marTop w:val="60"/>
                              <w:marBottom w:val="60"/>
                              <w:divBdr>
                                <w:top w:val="none" w:sz="0" w:space="0" w:color="auto"/>
                                <w:left w:val="none" w:sz="0" w:space="0" w:color="auto"/>
                                <w:bottom w:val="none" w:sz="0" w:space="0" w:color="auto"/>
                                <w:right w:val="none" w:sz="0" w:space="0" w:color="auto"/>
                              </w:divBdr>
                              <w:divsChild>
                                <w:div w:id="169406491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85179477">
                              <w:marLeft w:val="60"/>
                              <w:marRight w:val="60"/>
                              <w:marTop w:val="60"/>
                              <w:marBottom w:val="60"/>
                              <w:divBdr>
                                <w:top w:val="none" w:sz="0" w:space="0" w:color="auto"/>
                                <w:left w:val="none" w:sz="0" w:space="0" w:color="auto"/>
                                <w:bottom w:val="none" w:sz="0" w:space="0" w:color="auto"/>
                                <w:right w:val="none" w:sz="0" w:space="0" w:color="auto"/>
                              </w:divBdr>
                              <w:divsChild>
                                <w:div w:id="213898416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13069866">
                              <w:marLeft w:val="60"/>
                              <w:marRight w:val="60"/>
                              <w:marTop w:val="60"/>
                              <w:marBottom w:val="60"/>
                              <w:divBdr>
                                <w:top w:val="none" w:sz="0" w:space="0" w:color="auto"/>
                                <w:left w:val="none" w:sz="0" w:space="0" w:color="auto"/>
                                <w:bottom w:val="none" w:sz="0" w:space="0" w:color="auto"/>
                                <w:right w:val="none" w:sz="0" w:space="0" w:color="auto"/>
                              </w:divBdr>
                              <w:divsChild>
                                <w:div w:id="8357034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67063740">
                              <w:marLeft w:val="60"/>
                              <w:marRight w:val="60"/>
                              <w:marTop w:val="60"/>
                              <w:marBottom w:val="60"/>
                              <w:divBdr>
                                <w:top w:val="none" w:sz="0" w:space="0" w:color="auto"/>
                                <w:left w:val="none" w:sz="0" w:space="0" w:color="auto"/>
                                <w:bottom w:val="none" w:sz="0" w:space="0" w:color="auto"/>
                                <w:right w:val="none" w:sz="0" w:space="0" w:color="auto"/>
                              </w:divBdr>
                              <w:divsChild>
                                <w:div w:id="40575990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96883788">
                              <w:marLeft w:val="60"/>
                              <w:marRight w:val="60"/>
                              <w:marTop w:val="60"/>
                              <w:marBottom w:val="60"/>
                              <w:divBdr>
                                <w:top w:val="none" w:sz="0" w:space="0" w:color="auto"/>
                                <w:left w:val="none" w:sz="0" w:space="0" w:color="auto"/>
                                <w:bottom w:val="none" w:sz="0" w:space="0" w:color="auto"/>
                                <w:right w:val="none" w:sz="0" w:space="0" w:color="auto"/>
                              </w:divBdr>
                              <w:divsChild>
                                <w:div w:id="187723275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960184742">
                              <w:marLeft w:val="60"/>
                              <w:marRight w:val="60"/>
                              <w:marTop w:val="60"/>
                              <w:marBottom w:val="60"/>
                              <w:divBdr>
                                <w:top w:val="none" w:sz="0" w:space="0" w:color="auto"/>
                                <w:left w:val="none" w:sz="0" w:space="0" w:color="auto"/>
                                <w:bottom w:val="none" w:sz="0" w:space="0" w:color="auto"/>
                                <w:right w:val="none" w:sz="0" w:space="0" w:color="auto"/>
                              </w:divBdr>
                              <w:divsChild>
                                <w:div w:id="16875603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0838649">
                              <w:marLeft w:val="60"/>
                              <w:marRight w:val="60"/>
                              <w:marTop w:val="60"/>
                              <w:marBottom w:val="60"/>
                              <w:divBdr>
                                <w:top w:val="none" w:sz="0" w:space="0" w:color="auto"/>
                                <w:left w:val="none" w:sz="0" w:space="0" w:color="auto"/>
                                <w:bottom w:val="none" w:sz="0" w:space="0" w:color="auto"/>
                                <w:right w:val="none" w:sz="0" w:space="0" w:color="auto"/>
                              </w:divBdr>
                              <w:divsChild>
                                <w:div w:id="18523312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25863711">
                              <w:marLeft w:val="60"/>
                              <w:marRight w:val="60"/>
                              <w:marTop w:val="60"/>
                              <w:marBottom w:val="60"/>
                              <w:divBdr>
                                <w:top w:val="none" w:sz="0" w:space="0" w:color="auto"/>
                                <w:left w:val="none" w:sz="0" w:space="0" w:color="auto"/>
                                <w:bottom w:val="none" w:sz="0" w:space="0" w:color="auto"/>
                                <w:right w:val="none" w:sz="0" w:space="0" w:color="auto"/>
                              </w:divBdr>
                              <w:divsChild>
                                <w:div w:id="6222352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42700357">
                              <w:marLeft w:val="60"/>
                              <w:marRight w:val="60"/>
                              <w:marTop w:val="60"/>
                              <w:marBottom w:val="60"/>
                              <w:divBdr>
                                <w:top w:val="none" w:sz="0" w:space="0" w:color="auto"/>
                                <w:left w:val="none" w:sz="0" w:space="0" w:color="auto"/>
                                <w:bottom w:val="none" w:sz="0" w:space="0" w:color="auto"/>
                                <w:right w:val="none" w:sz="0" w:space="0" w:color="auto"/>
                              </w:divBdr>
                              <w:divsChild>
                                <w:div w:id="45850005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078817394">
                              <w:marLeft w:val="60"/>
                              <w:marRight w:val="60"/>
                              <w:marTop w:val="60"/>
                              <w:marBottom w:val="60"/>
                              <w:divBdr>
                                <w:top w:val="none" w:sz="0" w:space="0" w:color="auto"/>
                                <w:left w:val="none" w:sz="0" w:space="0" w:color="auto"/>
                                <w:bottom w:val="none" w:sz="0" w:space="0" w:color="auto"/>
                                <w:right w:val="none" w:sz="0" w:space="0" w:color="auto"/>
                              </w:divBdr>
                              <w:divsChild>
                                <w:div w:id="122002202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84306124">
                              <w:marLeft w:val="60"/>
                              <w:marRight w:val="60"/>
                              <w:marTop w:val="60"/>
                              <w:marBottom w:val="60"/>
                              <w:divBdr>
                                <w:top w:val="none" w:sz="0" w:space="0" w:color="auto"/>
                                <w:left w:val="none" w:sz="0" w:space="0" w:color="auto"/>
                                <w:bottom w:val="none" w:sz="0" w:space="0" w:color="auto"/>
                                <w:right w:val="none" w:sz="0" w:space="0" w:color="auto"/>
                              </w:divBdr>
                              <w:divsChild>
                                <w:div w:id="21157064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44717453">
                              <w:marLeft w:val="60"/>
                              <w:marRight w:val="60"/>
                              <w:marTop w:val="60"/>
                              <w:marBottom w:val="60"/>
                              <w:divBdr>
                                <w:top w:val="none" w:sz="0" w:space="0" w:color="auto"/>
                                <w:left w:val="none" w:sz="0" w:space="0" w:color="auto"/>
                                <w:bottom w:val="none" w:sz="0" w:space="0" w:color="auto"/>
                                <w:right w:val="none" w:sz="0" w:space="0" w:color="auto"/>
                              </w:divBdr>
                              <w:divsChild>
                                <w:div w:id="18754653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55016553">
                              <w:marLeft w:val="60"/>
                              <w:marRight w:val="60"/>
                              <w:marTop w:val="60"/>
                              <w:marBottom w:val="60"/>
                              <w:divBdr>
                                <w:top w:val="none" w:sz="0" w:space="0" w:color="auto"/>
                                <w:left w:val="none" w:sz="0" w:space="0" w:color="auto"/>
                                <w:bottom w:val="none" w:sz="0" w:space="0" w:color="auto"/>
                                <w:right w:val="none" w:sz="0" w:space="0" w:color="auto"/>
                              </w:divBdr>
                              <w:divsChild>
                                <w:div w:id="77058437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9926237">
                              <w:marLeft w:val="60"/>
                              <w:marRight w:val="60"/>
                              <w:marTop w:val="60"/>
                              <w:marBottom w:val="60"/>
                              <w:divBdr>
                                <w:top w:val="none" w:sz="0" w:space="0" w:color="auto"/>
                                <w:left w:val="none" w:sz="0" w:space="0" w:color="auto"/>
                                <w:bottom w:val="none" w:sz="0" w:space="0" w:color="auto"/>
                                <w:right w:val="none" w:sz="0" w:space="0" w:color="auto"/>
                              </w:divBdr>
                              <w:divsChild>
                                <w:div w:id="17946387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12129041">
                              <w:marLeft w:val="60"/>
                              <w:marRight w:val="60"/>
                              <w:marTop w:val="60"/>
                              <w:marBottom w:val="60"/>
                              <w:divBdr>
                                <w:top w:val="none" w:sz="0" w:space="0" w:color="auto"/>
                                <w:left w:val="none" w:sz="0" w:space="0" w:color="auto"/>
                                <w:bottom w:val="none" w:sz="0" w:space="0" w:color="auto"/>
                                <w:right w:val="none" w:sz="0" w:space="0" w:color="auto"/>
                              </w:divBdr>
                              <w:divsChild>
                                <w:div w:id="196562266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13752543">
                              <w:marLeft w:val="60"/>
                              <w:marRight w:val="60"/>
                              <w:marTop w:val="60"/>
                              <w:marBottom w:val="60"/>
                              <w:divBdr>
                                <w:top w:val="none" w:sz="0" w:space="0" w:color="auto"/>
                                <w:left w:val="none" w:sz="0" w:space="0" w:color="auto"/>
                                <w:bottom w:val="none" w:sz="0" w:space="0" w:color="auto"/>
                                <w:right w:val="none" w:sz="0" w:space="0" w:color="auto"/>
                              </w:divBdr>
                              <w:divsChild>
                                <w:div w:id="7814132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807669211">
                              <w:marLeft w:val="60"/>
                              <w:marRight w:val="60"/>
                              <w:marTop w:val="60"/>
                              <w:marBottom w:val="60"/>
                              <w:divBdr>
                                <w:top w:val="none" w:sz="0" w:space="0" w:color="auto"/>
                                <w:left w:val="none" w:sz="0" w:space="0" w:color="auto"/>
                                <w:bottom w:val="none" w:sz="0" w:space="0" w:color="auto"/>
                                <w:right w:val="none" w:sz="0" w:space="0" w:color="auto"/>
                              </w:divBdr>
                              <w:divsChild>
                                <w:div w:id="239677051">
                                  <w:marLeft w:val="0"/>
                                  <w:marRight w:val="0"/>
                                  <w:marTop w:val="0"/>
                                  <w:marBottom w:val="0"/>
                                  <w:divBdr>
                                    <w:top w:val="single" w:sz="6" w:space="0" w:color="DFE1E5"/>
                                    <w:left w:val="single" w:sz="6" w:space="0" w:color="DFE1E5"/>
                                    <w:bottom w:val="single" w:sz="6" w:space="0" w:color="DFE1E5"/>
                                    <w:right w:val="single" w:sz="6" w:space="0" w:color="DFE1E5"/>
                                  </w:divBdr>
                                </w:div>
                              </w:divsChild>
                            </w:div>
                          </w:divsChild>
                        </w:div>
                      </w:divsChild>
                    </w:div>
                  </w:divsChild>
                </w:div>
              </w:divsChild>
            </w:div>
          </w:divsChild>
        </w:div>
      </w:divsChild>
    </w:div>
    <w:div w:id="1997493334">
      <w:bodyDiv w:val="1"/>
      <w:marLeft w:val="0"/>
      <w:marRight w:val="0"/>
      <w:marTop w:val="0"/>
      <w:marBottom w:val="0"/>
      <w:divBdr>
        <w:top w:val="none" w:sz="0" w:space="0" w:color="auto"/>
        <w:left w:val="none" w:sz="0" w:space="0" w:color="auto"/>
        <w:bottom w:val="none" w:sz="0" w:space="0" w:color="auto"/>
        <w:right w:val="none" w:sz="0" w:space="0" w:color="auto"/>
      </w:divBdr>
    </w:div>
    <w:div w:id="2024088935">
      <w:bodyDiv w:val="1"/>
      <w:marLeft w:val="0"/>
      <w:marRight w:val="0"/>
      <w:marTop w:val="0"/>
      <w:marBottom w:val="0"/>
      <w:divBdr>
        <w:top w:val="none" w:sz="0" w:space="0" w:color="auto"/>
        <w:left w:val="none" w:sz="0" w:space="0" w:color="auto"/>
        <w:bottom w:val="none" w:sz="0" w:space="0" w:color="auto"/>
        <w:right w:val="none" w:sz="0" w:space="0" w:color="auto"/>
      </w:divBdr>
    </w:div>
    <w:div w:id="2102219823">
      <w:bodyDiv w:val="1"/>
      <w:marLeft w:val="0"/>
      <w:marRight w:val="0"/>
      <w:marTop w:val="0"/>
      <w:marBottom w:val="0"/>
      <w:divBdr>
        <w:top w:val="none" w:sz="0" w:space="0" w:color="auto"/>
        <w:left w:val="none" w:sz="0" w:space="0" w:color="auto"/>
        <w:bottom w:val="none" w:sz="0" w:space="0" w:color="auto"/>
        <w:right w:val="none" w:sz="0" w:space="0" w:color="auto"/>
      </w:divBdr>
    </w:div>
    <w:div w:id="2112311284">
      <w:bodyDiv w:val="1"/>
      <w:marLeft w:val="0"/>
      <w:marRight w:val="0"/>
      <w:marTop w:val="0"/>
      <w:marBottom w:val="0"/>
      <w:divBdr>
        <w:top w:val="none" w:sz="0" w:space="0" w:color="auto"/>
        <w:left w:val="none" w:sz="0" w:space="0" w:color="auto"/>
        <w:bottom w:val="none" w:sz="0" w:space="0" w:color="auto"/>
        <w:right w:val="none" w:sz="0" w:space="0" w:color="auto"/>
      </w:divBdr>
    </w:div>
    <w:div w:id="2115591309">
      <w:bodyDiv w:val="1"/>
      <w:marLeft w:val="0"/>
      <w:marRight w:val="0"/>
      <w:marTop w:val="0"/>
      <w:marBottom w:val="0"/>
      <w:divBdr>
        <w:top w:val="none" w:sz="0" w:space="0" w:color="auto"/>
        <w:left w:val="none" w:sz="0" w:space="0" w:color="auto"/>
        <w:bottom w:val="none" w:sz="0" w:space="0" w:color="auto"/>
        <w:right w:val="none" w:sz="0" w:space="0" w:color="auto"/>
      </w:divBdr>
    </w:div>
    <w:div w:id="2122456174">
      <w:bodyDiv w:val="1"/>
      <w:marLeft w:val="0"/>
      <w:marRight w:val="0"/>
      <w:marTop w:val="0"/>
      <w:marBottom w:val="0"/>
      <w:divBdr>
        <w:top w:val="none" w:sz="0" w:space="0" w:color="auto"/>
        <w:left w:val="none" w:sz="0" w:space="0" w:color="auto"/>
        <w:bottom w:val="none" w:sz="0" w:space="0" w:color="auto"/>
        <w:right w:val="none" w:sz="0" w:space="0" w:color="auto"/>
      </w:divBdr>
    </w:div>
    <w:div w:id="214619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en.wikipedia.org/wiki/File:Birzeit_University_logo.svg" TargetMode="External"/><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jad\AppData\Roaming\Microsoft\Templates\Student%20report%20with%20cover.dotx" TargetMode="External"/></Relationships>
</file>

<file path=word/theme/theme1.xml><?xml version="1.0" encoding="utf-8"?>
<a:theme xmlns:a="http://schemas.openxmlformats.org/drawingml/2006/main" name="Student Report">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6EC71-9470-44EB-B84A-345A6ED61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2002</TotalTime>
  <Pages>9</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amjad</dc:creator>
  <cp:keywords/>
  <cp:lastModifiedBy>ǟʍʝǟɖ ֆɦօʍǟʟɨ</cp:lastModifiedBy>
  <cp:revision>25</cp:revision>
  <cp:lastPrinted>2019-11-02T00:52:00Z</cp:lastPrinted>
  <dcterms:created xsi:type="dcterms:W3CDTF">2019-09-20T23:20:00Z</dcterms:created>
  <dcterms:modified xsi:type="dcterms:W3CDTF">2020-01-18T17:14:00Z</dcterms:modified>
  <cp:version/>
</cp:coreProperties>
</file>